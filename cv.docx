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915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595"/>
      </w:tblGrid>
      <w:tr w:rsidR="001B2ABD" w14:paraId="33D6A8B0" w14:textId="77777777" w:rsidTr="00EE48F6">
        <w:trPr>
          <w:trHeight w:val="4604"/>
        </w:trPr>
        <w:tc>
          <w:tcPr>
            <w:tcW w:w="3600" w:type="dxa"/>
            <w:vAlign w:val="bottom"/>
          </w:tcPr>
          <w:p w14:paraId="7377BCD9" w14:textId="1F84989A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6D4B512" wp14:editId="56E47BB1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F634BA0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8Hooor+8D+d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jdg0ya5EX8Mj/wC6M1LlYB+M0YqOO63n/Vyr9UqXI20KVwEooHNFU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" strokecolor="#94b6d2 [3204]" strokeweight="5pt">
                      <v:fill r:id="rId10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5394C558" w14:textId="2FA0C1A1" w:rsidR="001B2ABD" w:rsidRDefault="007876D9" w:rsidP="000C45FF">
            <w:pPr>
              <w:tabs>
                <w:tab w:val="left" w:pos="99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4060F58" wp14:editId="684F385C">
                      <wp:simplePos x="0" y="0"/>
                      <wp:positionH relativeFrom="column">
                        <wp:posOffset>320380</wp:posOffset>
                      </wp:positionH>
                      <wp:positionV relativeFrom="paragraph">
                        <wp:posOffset>2273256</wp:posOffset>
                      </wp:positionV>
                      <wp:extent cx="4146491" cy="5158105"/>
                      <wp:effectExtent l="0" t="0" r="0" b="4445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46491" cy="51581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W w:w="10915" w:type="dxa"/>
                                    <w:tblLayout w:type="fixed"/>
                                    <w:tblCellMar>
                                      <w:left w:w="115" w:type="dxa"/>
                                      <w:right w:w="115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0915"/>
                                  </w:tblGrid>
                                  <w:tr w:rsidR="007601E9" w:rsidRPr="004D3011" w14:paraId="63ED88D7" w14:textId="77777777" w:rsidTr="00486A69">
                                    <w:tc>
                                      <w:tcPr>
                                        <w:tcW w:w="6595" w:type="dxa"/>
                                      </w:tcPr>
                                      <w:sdt>
                                        <w:sdtPr>
                                          <w:id w:val="1049110328"/>
                                          <w:placeholder>
                                            <w:docPart w:val="5580C80CBC824F26BB9481E10AA6A5B4"/>
                                          </w:placeholder>
                                          <w:temporary/>
                                          <w:showingPlcHdr/>
                                          <w15:appearance w15:val="hidden"/>
                                        </w:sdtPr>
                                        <w:sdtEndPr/>
                                        <w:sdtContent>
                                          <w:p w14:paraId="44BECE17" w14:textId="77777777" w:rsidR="007601E9" w:rsidRDefault="007601E9" w:rsidP="007601E9">
                                            <w:pPr>
                                              <w:pStyle w:val="Heading2"/>
                                            </w:pPr>
                                            <w:r w:rsidRPr="0044546B">
                                              <w:rPr>
                                                <w:color w:val="00B0F0"/>
                                              </w:rPr>
                                              <w:t>EDUCATION</w:t>
                                            </w:r>
                                          </w:p>
                                        </w:sdtContent>
                                      </w:sdt>
                                      <w:tbl>
                                        <w:tblPr>
                                          <w:tblStyle w:val="TableGrid"/>
                                          <w:tblW w:w="0" w:type="auto"/>
                                          <w:tblBorders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  <w:insideH w:val="none" w:sz="0" w:space="0" w:color="auto"/>
                                            <w:insideV w:val="none" w:sz="0" w:space="0" w:color="auto"/>
                                          </w:tblBorders>
                                          <w:tblLayout w:type="fixed"/>
                                          <w:tblLook w:val="04A0" w:firstRow="1" w:lastRow="0" w:firstColumn="1" w:lastColumn="0" w:noHBand="0" w:noVBand="1"/>
                                        </w:tblPr>
                                        <w:tblGrid>
                                          <w:gridCol w:w="4065"/>
                                          <w:gridCol w:w="2165"/>
                                        </w:tblGrid>
                                        <w:tr w:rsidR="007601E9" w:rsidRPr="00DF298C" w14:paraId="512C47FD" w14:textId="77777777" w:rsidTr="00486A69">
                                          <w:tc>
                                            <w:tcPr>
                                              <w:tcW w:w="4065" w:type="dxa"/>
                                            </w:tcPr>
                                            <w:p w14:paraId="66F520EB" w14:textId="77777777" w:rsidR="007601E9" w:rsidRPr="00DF298C" w:rsidRDefault="007601E9" w:rsidP="007601E9">
                                              <w:pPr>
                                                <w:pStyle w:val="Heading2"/>
                                                <w:pBdr>
                                                  <w:bottom w:val="none" w:sz="0" w:space="0" w:color="auto"/>
                                                </w:pBdr>
                                                <w:rPr>
                                                  <w:sz w:val="18"/>
                                                  <w:szCs w:val="22"/>
                                                </w:rPr>
                                              </w:pPr>
                                              <w:r w:rsidRPr="00DF298C">
                                                <w:rPr>
                                                  <w:sz w:val="18"/>
                                                  <w:szCs w:val="22"/>
                                                </w:rPr>
                                                <w:t>amikom yogyakarta university</w:t>
                                              </w:r>
                                            </w:p>
                                          </w:tc>
                                          <w:tc>
                                            <w:tcPr>
                                              <w:tcW w:w="2165" w:type="dxa"/>
                                            </w:tcPr>
                                            <w:p w14:paraId="64FCCC08" w14:textId="77777777" w:rsidR="007601E9" w:rsidRPr="00DF298C" w:rsidRDefault="007601E9" w:rsidP="007601E9">
                                              <w:pPr>
                                                <w:pStyle w:val="Heading2"/>
                                                <w:pBdr>
                                                  <w:bottom w:val="none" w:sz="0" w:space="0" w:color="auto"/>
                                                </w:pBdr>
                                                <w:rPr>
                                                  <w:sz w:val="18"/>
                                                  <w:szCs w:val="22"/>
                                                </w:rPr>
                                              </w:pPr>
                                              <w:r w:rsidRPr="00DF298C">
                                                <w:rPr>
                                                  <w:sz w:val="18"/>
                                                  <w:szCs w:val="22"/>
                                                </w:rPr>
                                                <w:t>2016-2019</w:t>
                                              </w:r>
                                            </w:p>
                                          </w:tc>
                                        </w:tr>
                                        <w:tr w:rsidR="007601E9" w:rsidRPr="00DF298C" w14:paraId="549AE3E2" w14:textId="77777777" w:rsidTr="00486A69">
                                          <w:tc>
                                            <w:tcPr>
                                              <w:tcW w:w="4065" w:type="dxa"/>
                                            </w:tcPr>
                                            <w:p w14:paraId="2AD2A322" w14:textId="77777777" w:rsidR="007601E9" w:rsidRPr="00DF298C" w:rsidRDefault="007601E9" w:rsidP="007601E9">
                                              <w:pPr>
                                                <w:pStyle w:val="Heading2"/>
                                                <w:pBdr>
                                                  <w:bottom w:val="none" w:sz="0" w:space="0" w:color="auto"/>
                                                </w:pBdr>
                                                <w:rPr>
                                                  <w:sz w:val="18"/>
                                                  <w:szCs w:val="22"/>
                                                </w:rPr>
                                              </w:pPr>
                                              <w:r w:rsidRPr="00DF298C">
                                                <w:rPr>
                                                  <w:sz w:val="18"/>
                                                  <w:szCs w:val="22"/>
                                                </w:rPr>
                                                <w:t>sman 1 jOGOROGO</w:t>
                                              </w:r>
                                            </w:p>
                                          </w:tc>
                                          <w:tc>
                                            <w:tcPr>
                                              <w:tcW w:w="2165" w:type="dxa"/>
                                            </w:tcPr>
                                            <w:p w14:paraId="6DC90A3E" w14:textId="77777777" w:rsidR="007601E9" w:rsidRPr="00DF298C" w:rsidRDefault="007601E9" w:rsidP="007601E9">
                                              <w:pPr>
                                                <w:pStyle w:val="Heading2"/>
                                                <w:pBdr>
                                                  <w:bottom w:val="none" w:sz="0" w:space="0" w:color="auto"/>
                                                </w:pBdr>
                                                <w:rPr>
                                                  <w:sz w:val="18"/>
                                                  <w:szCs w:val="22"/>
                                                </w:rPr>
                                              </w:pPr>
                                              <w:r w:rsidRPr="00DF298C">
                                                <w:rPr>
                                                  <w:sz w:val="18"/>
                                                  <w:szCs w:val="22"/>
                                                </w:rPr>
                                                <w:t>2013-2016</w:t>
                                              </w:r>
                                            </w:p>
                                          </w:tc>
                                        </w:tr>
                                        <w:tr w:rsidR="007601E9" w:rsidRPr="00DF298C" w14:paraId="448C9D32" w14:textId="77777777" w:rsidTr="00486A69">
                                          <w:tc>
                                            <w:tcPr>
                                              <w:tcW w:w="4065" w:type="dxa"/>
                                            </w:tcPr>
                                            <w:p w14:paraId="55253C94" w14:textId="77777777" w:rsidR="007601E9" w:rsidRPr="00DF298C" w:rsidRDefault="007601E9" w:rsidP="007601E9">
                                              <w:pPr>
                                                <w:pStyle w:val="Heading2"/>
                                                <w:pBdr>
                                                  <w:bottom w:val="none" w:sz="0" w:space="0" w:color="auto"/>
                                                </w:pBdr>
                                                <w:rPr>
                                                  <w:sz w:val="18"/>
                                                  <w:szCs w:val="22"/>
                                                </w:rPr>
                                              </w:pPr>
                                              <w:r w:rsidRPr="00DF298C">
                                                <w:rPr>
                                                  <w:sz w:val="18"/>
                                                  <w:szCs w:val="22"/>
                                                </w:rPr>
                                                <w:t>SMPN 1 JOGOROGO</w:t>
                                              </w:r>
                                            </w:p>
                                          </w:tc>
                                          <w:tc>
                                            <w:tcPr>
                                              <w:tcW w:w="2165" w:type="dxa"/>
                                            </w:tcPr>
                                            <w:p w14:paraId="1091CDB0" w14:textId="77777777" w:rsidR="007601E9" w:rsidRPr="00DF298C" w:rsidRDefault="007601E9" w:rsidP="007601E9">
                                              <w:pPr>
                                                <w:pStyle w:val="Heading2"/>
                                                <w:pBdr>
                                                  <w:bottom w:val="none" w:sz="0" w:space="0" w:color="auto"/>
                                                </w:pBdr>
                                                <w:rPr>
                                                  <w:sz w:val="18"/>
                                                  <w:szCs w:val="22"/>
                                                </w:rPr>
                                              </w:pPr>
                                              <w:r w:rsidRPr="00DF298C">
                                                <w:rPr>
                                                  <w:sz w:val="18"/>
                                                  <w:szCs w:val="22"/>
                                                </w:rPr>
                                                <w:t>2010-2013</w:t>
                                              </w:r>
                                            </w:p>
                                          </w:tc>
                                        </w:tr>
                                        <w:tr w:rsidR="007601E9" w:rsidRPr="00DF298C" w14:paraId="10C2F718" w14:textId="77777777" w:rsidTr="00486A69">
                                          <w:tc>
                                            <w:tcPr>
                                              <w:tcW w:w="4065" w:type="dxa"/>
                                            </w:tcPr>
                                            <w:p w14:paraId="61777335" w14:textId="77777777" w:rsidR="007601E9" w:rsidRPr="00DF298C" w:rsidRDefault="007601E9" w:rsidP="007601E9">
                                              <w:pPr>
                                                <w:pStyle w:val="Heading2"/>
                                                <w:pBdr>
                                                  <w:bottom w:val="none" w:sz="0" w:space="0" w:color="auto"/>
                                                </w:pBdr>
                                                <w:rPr>
                                                  <w:sz w:val="18"/>
                                                  <w:szCs w:val="22"/>
                                                </w:rPr>
                                              </w:pPr>
                                              <w:r w:rsidRPr="00DF298C">
                                                <w:rPr>
                                                  <w:sz w:val="18"/>
                                                  <w:szCs w:val="22"/>
                                                </w:rPr>
                                                <w:t>SDN 1 JOGOROGO</w:t>
                                              </w:r>
                                            </w:p>
                                          </w:tc>
                                          <w:tc>
                                            <w:tcPr>
                                              <w:tcW w:w="2165" w:type="dxa"/>
                                            </w:tcPr>
                                            <w:p w14:paraId="3E8BB59C" w14:textId="77777777" w:rsidR="007601E9" w:rsidRPr="00DF298C" w:rsidRDefault="007601E9" w:rsidP="007601E9">
                                              <w:pPr>
                                                <w:pStyle w:val="Heading2"/>
                                                <w:pBdr>
                                                  <w:bottom w:val="none" w:sz="0" w:space="0" w:color="auto"/>
                                                </w:pBdr>
                                                <w:rPr>
                                                  <w:sz w:val="18"/>
                                                  <w:szCs w:val="22"/>
                                                </w:rPr>
                                              </w:pPr>
                                              <w:r w:rsidRPr="00DF298C">
                                                <w:rPr>
                                                  <w:sz w:val="18"/>
                                                  <w:szCs w:val="22"/>
                                                </w:rPr>
                                                <w:t>2004-2010</w:t>
                                              </w:r>
                                            </w:p>
                                          </w:tc>
                                        </w:tr>
                                      </w:tbl>
                                      <w:sdt>
                                        <w:sdtPr>
                                          <w:rPr>
                                            <w:color w:val="00B0F0"/>
                                          </w:rPr>
                                          <w:id w:val="1001553383"/>
                                          <w:placeholder>
                                            <w:docPart w:val="3A4B30EF48B6443AAE1B0CEF7BA263FE"/>
                                          </w:placeholder>
                                          <w:temporary/>
                                          <w:showingPlcHdr/>
                                          <w15:appearance w15:val="hidden"/>
                                        </w:sdtPr>
                                        <w:sdtEndPr/>
                                        <w:sdtContent>
                                          <w:p w14:paraId="228E09E5" w14:textId="77777777" w:rsidR="007601E9" w:rsidRPr="0044546B" w:rsidRDefault="007601E9" w:rsidP="007601E9">
                                            <w:pPr>
                                              <w:pStyle w:val="Heading2"/>
                                              <w:rPr>
                                                <w:color w:val="00B0F0"/>
                                              </w:rPr>
                                            </w:pPr>
                                            <w:r w:rsidRPr="0044546B">
                                              <w:rPr>
                                                <w:color w:val="00B0F0"/>
                                              </w:rPr>
                                              <w:t>WORK EXPERIENCE</w:t>
                                            </w:r>
                                          </w:p>
                                        </w:sdtContent>
                                      </w:sdt>
                                      <w:p w14:paraId="3E1E562E" w14:textId="77777777" w:rsidR="007601E9" w:rsidRDefault="007601E9" w:rsidP="007601E9">
                                        <w:pPr>
                                          <w:pStyle w:val="Heading4"/>
                                          <w:rPr>
                                            <w:bCs/>
                                          </w:rPr>
                                        </w:pPr>
                                        <w:r>
                                          <w:t xml:space="preserve">WEB DEVELOPER AT LAYANA COMPUTINDO SENTRATAMA </w:t>
                                        </w:r>
                                      </w:p>
                                      <w:p w14:paraId="2CDD0132" w14:textId="77777777" w:rsidR="007601E9" w:rsidRPr="00036450" w:rsidRDefault="007601E9" w:rsidP="007601E9">
                                        <w:pPr>
                                          <w:pStyle w:val="Date"/>
                                        </w:pPr>
                                        <w:r>
                                          <w:t>2019</w:t>
                                        </w:r>
                                        <w:r w:rsidRPr="00036450">
                                          <w:t>–</w:t>
                                        </w:r>
                                        <w:r>
                                          <w:t>2020</w:t>
                                        </w:r>
                                      </w:p>
                                      <w:p w14:paraId="1674DD7E" w14:textId="77777777" w:rsidR="007876D9" w:rsidRDefault="007601E9" w:rsidP="007601E9">
                                        <w:r>
                                          <w:t xml:space="preserve">I work as web developer in this company. I build REST API for android </w:t>
                                        </w:r>
                                      </w:p>
                                      <w:p w14:paraId="3583B6E1" w14:textId="423215A3" w:rsidR="007601E9" w:rsidRDefault="007601E9" w:rsidP="007601E9">
                                        <w:r>
                                          <w:t>application and I also build responsive web using Laravel or Lumen.</w:t>
                                        </w:r>
                                      </w:p>
                                      <w:p w14:paraId="190B95CE" w14:textId="77777777" w:rsidR="007601E9" w:rsidRDefault="007601E9" w:rsidP="007601E9"/>
                                      <w:p w14:paraId="6C7EBEEC" w14:textId="77777777" w:rsidR="007601E9" w:rsidRPr="004D3011" w:rsidRDefault="007601E9" w:rsidP="007601E9">
                                        <w:pPr>
                                          <w:pStyle w:val="Heading4"/>
                                          <w:rPr>
                                            <w:bCs/>
                                          </w:rPr>
                                        </w:pPr>
                                        <w:r>
                                          <w:t>LAB ASSISTANT AMIKOM YOGYAKARTA UNIVERSITY</w:t>
                                        </w:r>
                                      </w:p>
                                      <w:p w14:paraId="556F61B0" w14:textId="77777777" w:rsidR="007601E9" w:rsidRPr="004D3011" w:rsidRDefault="007601E9" w:rsidP="007601E9">
                                        <w:pPr>
                                          <w:pStyle w:val="Date"/>
                                        </w:pPr>
                                        <w:r>
                                          <w:t>2018</w:t>
                                        </w:r>
                                        <w:r w:rsidRPr="004D3011">
                                          <w:t>–</w:t>
                                        </w:r>
                                        <w:r>
                                          <w:t>2019</w:t>
                                        </w:r>
                                      </w:p>
                                      <w:p w14:paraId="729AC348" w14:textId="77777777" w:rsidR="007876D9" w:rsidRDefault="007601E9" w:rsidP="007876D9">
                                        <w:pPr>
                                          <w:jc w:val="both"/>
                                        </w:pPr>
                                        <w:r>
                                          <w:t xml:space="preserve">I help students to understand the lesson from lecturer and fixing the </w:t>
                                        </w:r>
                                      </w:p>
                                      <w:p w14:paraId="2D0383D1" w14:textId="1C61E4FF" w:rsidR="007601E9" w:rsidRDefault="007601E9" w:rsidP="007876D9">
                                        <w:pPr>
                                          <w:jc w:val="both"/>
                                        </w:pPr>
                                        <w:r>
                                          <w:t>error from students so they can understand the lesson.</w:t>
                                        </w:r>
                                        <w:r w:rsidRPr="004D3011">
                                          <w:t xml:space="preserve"> </w:t>
                                        </w:r>
                                      </w:p>
                                      <w:sdt>
                                        <w:sdtPr>
                                          <w:id w:val="1669594239"/>
                                          <w:placeholder>
                                            <w:docPart w:val="9275548D082E4C6BBF1D37CCD2E9B616"/>
                                          </w:placeholder>
                                          <w:temporary/>
                                          <w:showingPlcHdr/>
                                          <w15:appearance w15:val="hidden"/>
                                        </w:sdtPr>
                                        <w:sdtEndPr/>
                                        <w:sdtContent>
                                          <w:p w14:paraId="7AE4AB75" w14:textId="77777777" w:rsidR="007601E9" w:rsidRDefault="007601E9" w:rsidP="007601E9">
                                            <w:pPr>
                                              <w:pStyle w:val="Heading2"/>
                                            </w:pPr>
                                            <w:r w:rsidRPr="00176F46">
                                              <w:rPr>
                                                <w:rStyle w:val="Heading2Char"/>
                                                <w:b/>
                                                <w:bCs/>
                                                <w:caps/>
                                                <w:color w:val="00B0F0"/>
                                              </w:rPr>
                                              <w:t>SKILLS</w:t>
                                            </w:r>
                                          </w:p>
                                        </w:sdtContent>
                                      </w:sdt>
                                      <w:p w14:paraId="3192B319" w14:textId="77777777" w:rsidR="007601E9" w:rsidRPr="004D3011" w:rsidRDefault="007601E9" w:rsidP="007601E9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B90CEF">
                                          <w:rPr>
                                            <w:noProof/>
                                            <w:color w:val="000000" w:themeColor="text1"/>
                                          </w:rPr>
                                          <w:drawing>
                                            <wp:inline distT="0" distB="0" distL="0" distR="0" wp14:anchorId="59ADB9A0" wp14:editId="45B7485E">
                                              <wp:extent cx="3976778" cy="1257300"/>
                                              <wp:effectExtent l="0" t="0" r="5080" b="0"/>
                                              <wp:docPr id="21" name="Chart 21" descr="skills chart"/>
                                              <wp:cNvGraphicFramePr/>
                                              <a:graphic xmlns:a="http://schemas.openxmlformats.org/drawingml/2006/main">
                                                <a:graphicData uri="http://schemas.openxmlformats.org/drawingml/2006/chart">
                                                  <c:chart xmlns:c="http://schemas.openxmlformats.org/drawingml/2006/chart" xmlns:r="http://schemas.openxmlformats.org/officeDocument/2006/relationships" r:id="rId11"/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</w:tr>
                                </w:tbl>
                                <w:p w14:paraId="2AA79A3D" w14:textId="77777777" w:rsidR="007601E9" w:rsidRDefault="007601E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4060F5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7" o:spid="_x0000_s1026" type="#_x0000_t202" style="position:absolute;margin-left:25.25pt;margin-top:179pt;width:326.5pt;height:406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" filled="f" stroked="f" strokeweight=".5pt">
                      <v:textbox>
                        <w:txbxContent>
                          <w:tbl>
                            <w:tblPr>
                              <w:tblW w:w="10915" w:type="dxa"/>
                              <w:tblLayout w:type="fixed"/>
                              <w:tblCellMar>
                                <w:left w:w="115" w:type="dxa"/>
                                <w:right w:w="1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0915"/>
                            </w:tblGrid>
                            <w:tr w:rsidR="007601E9" w:rsidRPr="004D3011" w14:paraId="63ED88D7" w14:textId="77777777" w:rsidTr="00486A69">
                              <w:tc>
                                <w:tcPr>
                                  <w:tcW w:w="6595" w:type="dxa"/>
                                </w:tcPr>
                                <w:sdt>
                                  <w:sdtPr>
                                    <w:id w:val="1049110328"/>
                                    <w:placeholder>
                                      <w:docPart w:val="5580C80CBC824F26BB9481E10AA6A5B4"/>
                                    </w:placeholder>
                                    <w:temporary/>
                                    <w:showingPlcHdr/>
                                    <w15:appearance w15:val="hidden"/>
                                  </w:sdtPr>
                                  <w:sdtEndPr/>
                                  <w:sdtContent>
                                    <w:p w14:paraId="44BECE17" w14:textId="77777777" w:rsidR="007601E9" w:rsidRDefault="007601E9" w:rsidP="007601E9">
                                      <w:pPr>
                                        <w:pStyle w:val="Heading2"/>
                                      </w:pPr>
                                      <w:r w:rsidRPr="0044546B">
                                        <w:rPr>
                                          <w:color w:val="00B0F0"/>
                                        </w:rPr>
                                        <w:t>EDUCATION</w:t>
                                      </w:r>
                                    </w:p>
                                  </w:sdtContent>
                                </w:sdt>
                                <w:tbl>
                                  <w:tblPr>
                                    <w:tblStyle w:val="TableGrid"/>
                                    <w:tblW w:w="0" w:type="auto"/>
                                    <w:tblBorders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insideH w:val="none" w:sz="0" w:space="0" w:color="auto"/>
                                      <w:insideV w:val="none" w:sz="0" w:space="0" w:color="auto"/>
                                    </w:tblBorders>
                                    <w:tblLayout w:type="fixed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4065"/>
                                    <w:gridCol w:w="2165"/>
                                  </w:tblGrid>
                                  <w:tr w:rsidR="007601E9" w:rsidRPr="00DF298C" w14:paraId="512C47FD" w14:textId="77777777" w:rsidTr="00486A69">
                                    <w:tc>
                                      <w:tcPr>
                                        <w:tcW w:w="4065" w:type="dxa"/>
                                      </w:tcPr>
                                      <w:p w14:paraId="66F520EB" w14:textId="77777777" w:rsidR="007601E9" w:rsidRPr="00DF298C" w:rsidRDefault="007601E9" w:rsidP="007601E9">
                                        <w:pPr>
                                          <w:pStyle w:val="Heading2"/>
                                          <w:pBdr>
                                            <w:bottom w:val="none" w:sz="0" w:space="0" w:color="auto"/>
                                          </w:pBdr>
                                          <w:rPr>
                                            <w:sz w:val="18"/>
                                            <w:szCs w:val="22"/>
                                          </w:rPr>
                                        </w:pPr>
                                        <w:r w:rsidRPr="00DF298C">
                                          <w:rPr>
                                            <w:sz w:val="18"/>
                                            <w:szCs w:val="22"/>
                                          </w:rPr>
                                          <w:t>amikom yogyakarta university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165" w:type="dxa"/>
                                      </w:tcPr>
                                      <w:p w14:paraId="64FCCC08" w14:textId="77777777" w:rsidR="007601E9" w:rsidRPr="00DF298C" w:rsidRDefault="007601E9" w:rsidP="007601E9">
                                        <w:pPr>
                                          <w:pStyle w:val="Heading2"/>
                                          <w:pBdr>
                                            <w:bottom w:val="none" w:sz="0" w:space="0" w:color="auto"/>
                                          </w:pBdr>
                                          <w:rPr>
                                            <w:sz w:val="18"/>
                                            <w:szCs w:val="22"/>
                                          </w:rPr>
                                        </w:pPr>
                                        <w:r w:rsidRPr="00DF298C">
                                          <w:rPr>
                                            <w:sz w:val="18"/>
                                            <w:szCs w:val="22"/>
                                          </w:rPr>
                                          <w:t>2016-2019</w:t>
                                        </w:r>
                                      </w:p>
                                    </w:tc>
                                  </w:tr>
                                  <w:tr w:rsidR="007601E9" w:rsidRPr="00DF298C" w14:paraId="549AE3E2" w14:textId="77777777" w:rsidTr="00486A69">
                                    <w:tc>
                                      <w:tcPr>
                                        <w:tcW w:w="4065" w:type="dxa"/>
                                      </w:tcPr>
                                      <w:p w14:paraId="2AD2A322" w14:textId="77777777" w:rsidR="007601E9" w:rsidRPr="00DF298C" w:rsidRDefault="007601E9" w:rsidP="007601E9">
                                        <w:pPr>
                                          <w:pStyle w:val="Heading2"/>
                                          <w:pBdr>
                                            <w:bottom w:val="none" w:sz="0" w:space="0" w:color="auto"/>
                                          </w:pBdr>
                                          <w:rPr>
                                            <w:sz w:val="18"/>
                                            <w:szCs w:val="22"/>
                                          </w:rPr>
                                        </w:pPr>
                                        <w:r w:rsidRPr="00DF298C">
                                          <w:rPr>
                                            <w:sz w:val="18"/>
                                            <w:szCs w:val="22"/>
                                          </w:rPr>
                                          <w:t>sman 1 jOGOROGO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165" w:type="dxa"/>
                                      </w:tcPr>
                                      <w:p w14:paraId="6DC90A3E" w14:textId="77777777" w:rsidR="007601E9" w:rsidRPr="00DF298C" w:rsidRDefault="007601E9" w:rsidP="007601E9">
                                        <w:pPr>
                                          <w:pStyle w:val="Heading2"/>
                                          <w:pBdr>
                                            <w:bottom w:val="none" w:sz="0" w:space="0" w:color="auto"/>
                                          </w:pBdr>
                                          <w:rPr>
                                            <w:sz w:val="18"/>
                                            <w:szCs w:val="22"/>
                                          </w:rPr>
                                        </w:pPr>
                                        <w:r w:rsidRPr="00DF298C">
                                          <w:rPr>
                                            <w:sz w:val="18"/>
                                            <w:szCs w:val="22"/>
                                          </w:rPr>
                                          <w:t>2013-2016</w:t>
                                        </w:r>
                                      </w:p>
                                    </w:tc>
                                  </w:tr>
                                  <w:tr w:rsidR="007601E9" w:rsidRPr="00DF298C" w14:paraId="448C9D32" w14:textId="77777777" w:rsidTr="00486A69">
                                    <w:tc>
                                      <w:tcPr>
                                        <w:tcW w:w="4065" w:type="dxa"/>
                                      </w:tcPr>
                                      <w:p w14:paraId="55253C94" w14:textId="77777777" w:rsidR="007601E9" w:rsidRPr="00DF298C" w:rsidRDefault="007601E9" w:rsidP="007601E9">
                                        <w:pPr>
                                          <w:pStyle w:val="Heading2"/>
                                          <w:pBdr>
                                            <w:bottom w:val="none" w:sz="0" w:space="0" w:color="auto"/>
                                          </w:pBdr>
                                          <w:rPr>
                                            <w:sz w:val="18"/>
                                            <w:szCs w:val="22"/>
                                          </w:rPr>
                                        </w:pPr>
                                        <w:r w:rsidRPr="00DF298C">
                                          <w:rPr>
                                            <w:sz w:val="18"/>
                                            <w:szCs w:val="22"/>
                                          </w:rPr>
                                          <w:t>SMPN 1 JOGOROGO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165" w:type="dxa"/>
                                      </w:tcPr>
                                      <w:p w14:paraId="1091CDB0" w14:textId="77777777" w:rsidR="007601E9" w:rsidRPr="00DF298C" w:rsidRDefault="007601E9" w:rsidP="007601E9">
                                        <w:pPr>
                                          <w:pStyle w:val="Heading2"/>
                                          <w:pBdr>
                                            <w:bottom w:val="none" w:sz="0" w:space="0" w:color="auto"/>
                                          </w:pBdr>
                                          <w:rPr>
                                            <w:sz w:val="18"/>
                                            <w:szCs w:val="22"/>
                                          </w:rPr>
                                        </w:pPr>
                                        <w:r w:rsidRPr="00DF298C">
                                          <w:rPr>
                                            <w:sz w:val="18"/>
                                            <w:szCs w:val="22"/>
                                          </w:rPr>
                                          <w:t>2010-2013</w:t>
                                        </w:r>
                                      </w:p>
                                    </w:tc>
                                  </w:tr>
                                  <w:tr w:rsidR="007601E9" w:rsidRPr="00DF298C" w14:paraId="10C2F718" w14:textId="77777777" w:rsidTr="00486A69">
                                    <w:tc>
                                      <w:tcPr>
                                        <w:tcW w:w="4065" w:type="dxa"/>
                                      </w:tcPr>
                                      <w:p w14:paraId="61777335" w14:textId="77777777" w:rsidR="007601E9" w:rsidRPr="00DF298C" w:rsidRDefault="007601E9" w:rsidP="007601E9">
                                        <w:pPr>
                                          <w:pStyle w:val="Heading2"/>
                                          <w:pBdr>
                                            <w:bottom w:val="none" w:sz="0" w:space="0" w:color="auto"/>
                                          </w:pBdr>
                                          <w:rPr>
                                            <w:sz w:val="18"/>
                                            <w:szCs w:val="22"/>
                                          </w:rPr>
                                        </w:pPr>
                                        <w:r w:rsidRPr="00DF298C">
                                          <w:rPr>
                                            <w:sz w:val="18"/>
                                            <w:szCs w:val="22"/>
                                          </w:rPr>
                                          <w:t>SDN 1 JOGOROGO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165" w:type="dxa"/>
                                      </w:tcPr>
                                      <w:p w14:paraId="3E8BB59C" w14:textId="77777777" w:rsidR="007601E9" w:rsidRPr="00DF298C" w:rsidRDefault="007601E9" w:rsidP="007601E9">
                                        <w:pPr>
                                          <w:pStyle w:val="Heading2"/>
                                          <w:pBdr>
                                            <w:bottom w:val="none" w:sz="0" w:space="0" w:color="auto"/>
                                          </w:pBdr>
                                          <w:rPr>
                                            <w:sz w:val="18"/>
                                            <w:szCs w:val="22"/>
                                          </w:rPr>
                                        </w:pPr>
                                        <w:r w:rsidRPr="00DF298C">
                                          <w:rPr>
                                            <w:sz w:val="18"/>
                                            <w:szCs w:val="22"/>
                                          </w:rPr>
                                          <w:t>2004-2010</w:t>
                                        </w:r>
                                      </w:p>
                                    </w:tc>
                                  </w:tr>
                                </w:tbl>
                                <w:sdt>
                                  <w:sdtPr>
                                    <w:rPr>
                                      <w:color w:val="00B0F0"/>
                                    </w:rPr>
                                    <w:id w:val="1001553383"/>
                                    <w:placeholder>
                                      <w:docPart w:val="3A4B30EF48B6443AAE1B0CEF7BA263FE"/>
                                    </w:placeholder>
                                    <w:temporary/>
                                    <w:showingPlcHdr/>
                                    <w15:appearance w15:val="hidden"/>
                                  </w:sdtPr>
                                  <w:sdtEndPr/>
                                  <w:sdtContent>
                                    <w:p w14:paraId="228E09E5" w14:textId="77777777" w:rsidR="007601E9" w:rsidRPr="0044546B" w:rsidRDefault="007601E9" w:rsidP="007601E9">
                                      <w:pPr>
                                        <w:pStyle w:val="Heading2"/>
                                        <w:rPr>
                                          <w:color w:val="00B0F0"/>
                                        </w:rPr>
                                      </w:pPr>
                                      <w:r w:rsidRPr="0044546B">
                                        <w:rPr>
                                          <w:color w:val="00B0F0"/>
                                        </w:rPr>
                                        <w:t>WORK EXPERIENCE</w:t>
                                      </w:r>
                                    </w:p>
                                  </w:sdtContent>
                                </w:sdt>
                                <w:p w14:paraId="3E1E562E" w14:textId="77777777" w:rsidR="007601E9" w:rsidRDefault="007601E9" w:rsidP="007601E9">
                                  <w:pPr>
                                    <w:pStyle w:val="Heading4"/>
                                    <w:rPr>
                                      <w:bCs/>
                                    </w:rPr>
                                  </w:pPr>
                                  <w:r>
                                    <w:t xml:space="preserve">WEB DEVELOPER AT LAYANA COMPUTINDO SENTRATAMA </w:t>
                                  </w:r>
                                </w:p>
                                <w:p w14:paraId="2CDD0132" w14:textId="77777777" w:rsidR="007601E9" w:rsidRPr="00036450" w:rsidRDefault="007601E9" w:rsidP="007601E9">
                                  <w:pPr>
                                    <w:pStyle w:val="Date"/>
                                  </w:pPr>
                                  <w:r>
                                    <w:t>2019</w:t>
                                  </w:r>
                                  <w:r w:rsidRPr="00036450">
                                    <w:t>–</w:t>
                                  </w:r>
                                  <w:r>
                                    <w:t>2020</w:t>
                                  </w:r>
                                </w:p>
                                <w:p w14:paraId="1674DD7E" w14:textId="77777777" w:rsidR="007876D9" w:rsidRDefault="007601E9" w:rsidP="007601E9">
                                  <w:r>
                                    <w:t xml:space="preserve">I work as web developer in this company. I build REST API for android </w:t>
                                  </w:r>
                                </w:p>
                                <w:p w14:paraId="3583B6E1" w14:textId="423215A3" w:rsidR="007601E9" w:rsidRDefault="007601E9" w:rsidP="007601E9">
                                  <w:r>
                                    <w:t>application and I also build responsive web using Laravel or Lumen.</w:t>
                                  </w:r>
                                </w:p>
                                <w:p w14:paraId="190B95CE" w14:textId="77777777" w:rsidR="007601E9" w:rsidRDefault="007601E9" w:rsidP="007601E9"/>
                                <w:p w14:paraId="6C7EBEEC" w14:textId="77777777" w:rsidR="007601E9" w:rsidRPr="004D3011" w:rsidRDefault="007601E9" w:rsidP="007601E9">
                                  <w:pPr>
                                    <w:pStyle w:val="Heading4"/>
                                    <w:rPr>
                                      <w:bCs/>
                                    </w:rPr>
                                  </w:pPr>
                                  <w:r>
                                    <w:t>LAB ASSISTANT AMIKOM YOGYAKARTA UNIVERSITY</w:t>
                                  </w:r>
                                </w:p>
                                <w:p w14:paraId="556F61B0" w14:textId="77777777" w:rsidR="007601E9" w:rsidRPr="004D3011" w:rsidRDefault="007601E9" w:rsidP="007601E9">
                                  <w:pPr>
                                    <w:pStyle w:val="Date"/>
                                  </w:pPr>
                                  <w:r>
                                    <w:t>2018</w:t>
                                  </w:r>
                                  <w:r w:rsidRPr="004D3011">
                                    <w:t>–</w:t>
                                  </w:r>
                                  <w:r>
                                    <w:t>2019</w:t>
                                  </w:r>
                                </w:p>
                                <w:p w14:paraId="729AC348" w14:textId="77777777" w:rsidR="007876D9" w:rsidRDefault="007601E9" w:rsidP="007876D9">
                                  <w:pPr>
                                    <w:jc w:val="both"/>
                                  </w:pPr>
                                  <w:r>
                                    <w:t xml:space="preserve">I help students to understand the lesson from lecturer and fixing the </w:t>
                                  </w:r>
                                </w:p>
                                <w:p w14:paraId="2D0383D1" w14:textId="1C61E4FF" w:rsidR="007601E9" w:rsidRDefault="007601E9" w:rsidP="007876D9">
                                  <w:pPr>
                                    <w:jc w:val="both"/>
                                  </w:pPr>
                                  <w:r>
                                    <w:t>error from students so they can understand the lesson.</w:t>
                                  </w:r>
                                  <w:r w:rsidRPr="004D3011">
                                    <w:t xml:space="preserve"> </w:t>
                                  </w:r>
                                </w:p>
                                <w:sdt>
                                  <w:sdtPr>
                                    <w:id w:val="1669594239"/>
                                    <w:placeholder>
                                      <w:docPart w:val="9275548D082E4C6BBF1D37CCD2E9B616"/>
                                    </w:placeholder>
                                    <w:temporary/>
                                    <w:showingPlcHdr/>
                                    <w15:appearance w15:val="hidden"/>
                                  </w:sdtPr>
                                  <w:sdtEndPr/>
                                  <w:sdtContent>
                                    <w:p w14:paraId="7AE4AB75" w14:textId="77777777" w:rsidR="007601E9" w:rsidRDefault="007601E9" w:rsidP="007601E9">
                                      <w:pPr>
                                        <w:pStyle w:val="Heading2"/>
                                      </w:pPr>
                                      <w:r w:rsidRPr="00176F46">
                                        <w:rPr>
                                          <w:rStyle w:val="Heading2Char"/>
                                          <w:b/>
                                          <w:bCs/>
                                          <w:caps/>
                                          <w:color w:val="00B0F0"/>
                                        </w:rPr>
                                        <w:t>SKILLS</w:t>
                                      </w:r>
                                    </w:p>
                                  </w:sdtContent>
                                </w:sdt>
                                <w:p w14:paraId="3192B319" w14:textId="77777777" w:rsidR="007601E9" w:rsidRPr="004D3011" w:rsidRDefault="007601E9" w:rsidP="007601E9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B90CEF">
                                    <w:rPr>
                                      <w:noProof/>
                                      <w:color w:val="000000" w:themeColor="text1"/>
                                    </w:rPr>
                                    <w:drawing>
                                      <wp:inline distT="0" distB="0" distL="0" distR="0" wp14:anchorId="59ADB9A0" wp14:editId="45B7485E">
                                        <wp:extent cx="3976778" cy="1257300"/>
                                        <wp:effectExtent l="0" t="0" r="5080" b="0"/>
                                        <wp:docPr id="21" name="Chart 21" descr="skills char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chart">
                                            <c:chart xmlns:c="http://schemas.openxmlformats.org/drawingml/2006/chart" xmlns:r="http://schemas.openxmlformats.org/officeDocument/2006/relationships" r:id="rId11"/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2AA79A3D" w14:textId="77777777" w:rsidR="007601E9" w:rsidRDefault="007601E9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6FF1DE1" wp14:editId="176DA4D4">
                      <wp:simplePos x="0" y="0"/>
                      <wp:positionH relativeFrom="column">
                        <wp:posOffset>320513</wp:posOffset>
                      </wp:positionH>
                      <wp:positionV relativeFrom="page">
                        <wp:posOffset>347980</wp:posOffset>
                      </wp:positionV>
                      <wp:extent cx="4433570" cy="796925"/>
                      <wp:effectExtent l="0" t="0" r="5080" b="3175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33570" cy="7969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6753CC2" w14:textId="77777777" w:rsidR="00CD6CB8" w:rsidRPr="006120A3" w:rsidRDefault="00CD6CB8">
                                  <w:pPr>
                                    <w:rPr>
                                      <w:color w:val="00B0F0"/>
                                      <w:sz w:val="44"/>
                                      <w:szCs w:val="52"/>
                                    </w:rPr>
                                  </w:pPr>
                                  <w:r w:rsidRPr="006120A3">
                                    <w:rPr>
                                      <w:color w:val="00B0F0"/>
                                      <w:sz w:val="44"/>
                                      <w:szCs w:val="52"/>
                                    </w:rPr>
                                    <w:t>ARIF CAHYO PRASETYO, S</w:t>
                                  </w:r>
                                  <w:r w:rsidR="006120A3" w:rsidRPr="006120A3">
                                    <w:rPr>
                                      <w:color w:val="00B0F0"/>
                                      <w:sz w:val="44"/>
                                      <w:szCs w:val="52"/>
                                    </w:rPr>
                                    <w:t xml:space="preserve">. </w:t>
                                  </w:r>
                                  <w:r w:rsidRPr="006120A3">
                                    <w:rPr>
                                      <w:color w:val="00B0F0"/>
                                      <w:sz w:val="44"/>
                                      <w:szCs w:val="52"/>
                                    </w:rPr>
                                    <w:t>KOM</w:t>
                                  </w:r>
                                </w:p>
                                <w:p w14:paraId="6AA8B4B7" w14:textId="77777777" w:rsidR="00CD6CB8" w:rsidRPr="006120A3" w:rsidRDefault="00E7146E">
                                  <w:pPr>
                                    <w:rPr>
                                      <w:color w:val="00B0F0"/>
                                      <w:sz w:val="44"/>
                                      <w:szCs w:val="52"/>
                                    </w:rPr>
                                  </w:pPr>
                                  <w:r w:rsidRPr="006120A3">
                                    <w:rPr>
                                      <w:color w:val="00B0F0"/>
                                      <w:sz w:val="44"/>
                                      <w:szCs w:val="52"/>
                                    </w:rPr>
                                    <w:t>FULL STACK</w:t>
                                  </w:r>
                                  <w:r w:rsidR="00CD6CB8" w:rsidRPr="006120A3">
                                    <w:rPr>
                                      <w:color w:val="00B0F0"/>
                                      <w:sz w:val="44"/>
                                      <w:szCs w:val="52"/>
                                    </w:rPr>
                                    <w:t xml:space="preserve"> DEVELOPER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FF1DE1" id="Text Box 10" o:spid="_x0000_s1027" type="#_x0000_t202" style="position:absolute;margin-left:25.25pt;margin-top:27.4pt;width:349.1pt;height:6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" fillcolor="white [3201]" stroked="f" strokeweight=".5pt">
                      <v:textbox>
                        <w:txbxContent>
                          <w:p w14:paraId="56753CC2" w14:textId="77777777" w:rsidR="00CD6CB8" w:rsidRPr="006120A3" w:rsidRDefault="00CD6CB8">
                            <w:pPr>
                              <w:rPr>
                                <w:color w:val="00B0F0"/>
                                <w:sz w:val="44"/>
                                <w:szCs w:val="52"/>
                              </w:rPr>
                            </w:pPr>
                            <w:r w:rsidRPr="006120A3">
                              <w:rPr>
                                <w:color w:val="00B0F0"/>
                                <w:sz w:val="44"/>
                                <w:szCs w:val="52"/>
                              </w:rPr>
                              <w:t>ARIF CAHYO PRASETYO, S</w:t>
                            </w:r>
                            <w:r w:rsidR="006120A3" w:rsidRPr="006120A3">
                              <w:rPr>
                                <w:color w:val="00B0F0"/>
                                <w:sz w:val="44"/>
                                <w:szCs w:val="52"/>
                              </w:rPr>
                              <w:t xml:space="preserve">. </w:t>
                            </w:r>
                            <w:r w:rsidRPr="006120A3">
                              <w:rPr>
                                <w:color w:val="00B0F0"/>
                                <w:sz w:val="44"/>
                                <w:szCs w:val="52"/>
                              </w:rPr>
                              <w:t>KOM</w:t>
                            </w:r>
                          </w:p>
                          <w:p w14:paraId="6AA8B4B7" w14:textId="77777777" w:rsidR="00CD6CB8" w:rsidRPr="006120A3" w:rsidRDefault="00E7146E">
                            <w:pPr>
                              <w:rPr>
                                <w:color w:val="00B0F0"/>
                                <w:sz w:val="44"/>
                                <w:szCs w:val="52"/>
                              </w:rPr>
                            </w:pPr>
                            <w:r w:rsidRPr="006120A3">
                              <w:rPr>
                                <w:color w:val="00B0F0"/>
                                <w:sz w:val="44"/>
                                <w:szCs w:val="52"/>
                              </w:rPr>
                              <w:t>FULL STACK</w:t>
                            </w:r>
                            <w:r w:rsidR="00CD6CB8" w:rsidRPr="006120A3">
                              <w:rPr>
                                <w:color w:val="00B0F0"/>
                                <w:sz w:val="44"/>
                                <w:szCs w:val="52"/>
                              </w:rPr>
                              <w:t xml:space="preserve"> DEVELOPER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6595" w:type="dxa"/>
            <w:vAlign w:val="bottom"/>
          </w:tcPr>
          <w:p w14:paraId="1DB081BC" w14:textId="7F396ED1" w:rsidR="00CD6CB8" w:rsidRDefault="00A33C5D" w:rsidP="00CD6C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6B1A377" wp14:editId="7D860D3D">
                      <wp:simplePos x="0" y="0"/>
                      <wp:positionH relativeFrom="column">
                        <wp:posOffset>-215900</wp:posOffset>
                      </wp:positionH>
                      <wp:positionV relativeFrom="paragraph">
                        <wp:posOffset>-1100455</wp:posOffset>
                      </wp:positionV>
                      <wp:extent cx="4162425" cy="1209675"/>
                      <wp:effectExtent l="0" t="0" r="9525" b="9525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62425" cy="12096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09C36B9" w14:textId="77777777" w:rsidR="00A33C5D" w:rsidRDefault="00A33C5D">
                                  <w:r w:rsidRPr="00A33C5D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D7D870F" wp14:editId="279C7C83">
                                        <wp:extent cx="4248150" cy="478155"/>
                                        <wp:effectExtent l="0" t="0" r="0" b="0"/>
                                        <wp:docPr id="22" name="Picture 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248150" cy="4781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3EC1373" w14:textId="77777777" w:rsidR="00A33C5D" w:rsidRDefault="00A33C5D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852AF9E" wp14:editId="3EA3640E">
                                        <wp:extent cx="3973195" cy="611505"/>
                                        <wp:effectExtent l="0" t="0" r="0" b="0"/>
                                        <wp:docPr id="23" name="Chart 23" descr="skills char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chart">
                                            <c:chart xmlns:c="http://schemas.openxmlformats.org/drawingml/2006/chart" xmlns:r="http://schemas.openxmlformats.org/officeDocument/2006/relationships" r:id="rId13"/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B1A377" id="Text Box 15" o:spid="_x0000_s1028" type="#_x0000_t202" style="position:absolute;margin-left:-17pt;margin-top:-86.65pt;width:327.75pt;height:9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" fillcolor="white [3201]" stroked="f" strokeweight=".5pt">
                      <v:textbox>
                        <w:txbxContent>
                          <w:p w14:paraId="109C36B9" w14:textId="77777777" w:rsidR="00A33C5D" w:rsidRDefault="00A33C5D">
                            <w:r w:rsidRPr="00A33C5D">
                              <w:rPr>
                                <w:noProof/>
                              </w:rPr>
                              <w:drawing>
                                <wp:inline distT="0" distB="0" distL="0" distR="0" wp14:anchorId="4D7D870F" wp14:editId="279C7C83">
                                  <wp:extent cx="4248150" cy="478155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48150" cy="478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EC1373" w14:textId="77777777" w:rsidR="00A33C5D" w:rsidRDefault="00A33C5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52AF9E" wp14:editId="3EA3640E">
                                  <wp:extent cx="3973195" cy="611505"/>
                                  <wp:effectExtent l="0" t="0" r="0" b="0"/>
                                  <wp:docPr id="23" name="Chart 23" descr="skills chart"/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13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A8D8B77" w14:textId="094E06C3" w:rsidR="00CD6CB8" w:rsidRDefault="00CD6CB8" w:rsidP="00CD6CB8"/>
          <w:p w14:paraId="66739AB6" w14:textId="74F4135D" w:rsidR="00CD6CB8" w:rsidRDefault="00CD6CB8" w:rsidP="00CD6CB8"/>
          <w:p w14:paraId="1E3C0583" w14:textId="639F0661" w:rsidR="00CD6CB8" w:rsidRDefault="00CD6CB8" w:rsidP="00CD6CB8"/>
          <w:p w14:paraId="5D94E309" w14:textId="2F387713" w:rsidR="00CD6CB8" w:rsidRPr="00CD6CB8" w:rsidRDefault="00CD6CB8" w:rsidP="00CD6CB8"/>
        </w:tc>
      </w:tr>
      <w:tr w:rsidR="001B2ABD" w14:paraId="496F5C2B" w14:textId="77777777" w:rsidTr="00CD6CB8">
        <w:tc>
          <w:tcPr>
            <w:tcW w:w="3600" w:type="dxa"/>
          </w:tcPr>
          <w:sdt>
            <w:sdtPr>
              <w:id w:val="-1711873194"/>
              <w:placeholder>
                <w:docPart w:val="8C18626F808F416DA023401BCF0B45E5"/>
              </w:placeholder>
              <w:temporary/>
              <w:showingPlcHdr/>
              <w15:appearance w15:val="hidden"/>
            </w:sdtPr>
            <w:sdtEndPr/>
            <w:sdtContent>
              <w:p w14:paraId="4D12284D" w14:textId="77777777" w:rsidR="001B2ABD" w:rsidRDefault="00036450" w:rsidP="00036450">
                <w:pPr>
                  <w:pStyle w:val="Heading3"/>
                </w:pPr>
                <w:r w:rsidRPr="004B5C21">
                  <w:rPr>
                    <w:sz w:val="24"/>
                    <w:szCs w:val="28"/>
                  </w:rPr>
                  <w:t>Profile</w:t>
                </w:r>
              </w:p>
            </w:sdtContent>
          </w:sdt>
          <w:p w14:paraId="54AE7A4B" w14:textId="424BBE50" w:rsidR="00036450" w:rsidRDefault="0081432A" w:rsidP="006B636F">
            <w:pPr>
              <w:jc w:val="both"/>
            </w:pPr>
            <w:r w:rsidRPr="0081432A">
              <w:t>I</w:t>
            </w:r>
            <w:r>
              <w:t xml:space="preserve"> </w:t>
            </w:r>
            <w:r w:rsidRPr="0081432A">
              <w:t>am passionate about building</w:t>
            </w:r>
            <w:r>
              <w:t xml:space="preserve"> </w:t>
            </w:r>
            <w:r w:rsidRPr="0081432A">
              <w:t>excellent software that improves the lives of those around me. I specialize in creating software for clients ranging from individuals, universities, gover</w:t>
            </w:r>
            <w:r>
              <w:t>n</w:t>
            </w:r>
            <w:r w:rsidRPr="0081432A">
              <w:t>ment and small</w:t>
            </w:r>
            <w:r>
              <w:t xml:space="preserve"> </w:t>
            </w:r>
            <w:r w:rsidRPr="0081432A">
              <w:t xml:space="preserve">businesses all the way to large enterprise corporations. </w:t>
            </w:r>
            <w:proofErr w:type="gramStart"/>
            <w:r w:rsidRPr="0081432A">
              <w:t>All</w:t>
            </w:r>
            <w:r>
              <w:t xml:space="preserve"> </w:t>
            </w:r>
            <w:r w:rsidRPr="0081432A">
              <w:t>of</w:t>
            </w:r>
            <w:proofErr w:type="gramEnd"/>
            <w:r w:rsidRPr="0081432A">
              <w:t xml:space="preserve"> my work is produced locally from Indonesia, Yogyakarta.</w:t>
            </w:r>
          </w:p>
          <w:sdt>
            <w:sdtPr>
              <w:id w:val="-1954003311"/>
              <w:placeholder>
                <w:docPart w:val="ECA78EC708D0436FBD97F36E15AF4775"/>
              </w:placeholder>
              <w:temporary/>
              <w:showingPlcHdr/>
              <w15:appearance w15:val="hidden"/>
            </w:sdtPr>
            <w:sdtEndPr/>
            <w:sdtContent>
              <w:p w14:paraId="4496778C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8B7C859565C444E38A01F4AE1666C6A0"/>
              </w:placeholder>
              <w:temporary/>
              <w:showingPlcHdr/>
              <w15:appearance w15:val="hidden"/>
            </w:sdtPr>
            <w:sdtEndPr/>
            <w:sdtContent>
              <w:p w14:paraId="5B7509B4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3402220C" w14:textId="77777777" w:rsidR="004D3011" w:rsidRDefault="003D789A" w:rsidP="004D3011">
            <w:r>
              <w:t>085334190466</w:t>
            </w:r>
          </w:p>
          <w:p w14:paraId="50E0F02A" w14:textId="77777777" w:rsidR="004D3011" w:rsidRPr="004D3011" w:rsidRDefault="004D3011" w:rsidP="004D3011"/>
          <w:sdt>
            <w:sdtPr>
              <w:id w:val="67859272"/>
              <w:placeholder>
                <w:docPart w:val="97EC9D57816D45709DC31E7B9451257B"/>
              </w:placeholder>
              <w:temporary/>
              <w:showingPlcHdr/>
              <w15:appearance w15:val="hidden"/>
            </w:sdtPr>
            <w:sdtEndPr/>
            <w:sdtContent>
              <w:p w14:paraId="606A51E0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7EF80933" w14:textId="36E15650" w:rsidR="004D3011" w:rsidRDefault="00346F7B" w:rsidP="004D3011">
            <w:hyperlink r:id="rId14" w:history="1">
              <w:r w:rsidRPr="00147A35">
                <w:rPr>
                  <w:rStyle w:val="Hyperlink"/>
                </w:rPr>
                <w:t>https://arifcahyo09.github.io/</w:t>
              </w:r>
            </w:hyperlink>
          </w:p>
          <w:p w14:paraId="1CDDB922" w14:textId="77777777" w:rsidR="00346F7B" w:rsidRDefault="00346F7B" w:rsidP="004D3011"/>
          <w:sdt>
            <w:sdtPr>
              <w:id w:val="-240260293"/>
              <w:placeholder>
                <w:docPart w:val="68DCD43DA9DD45B0B221DEDA602C91D1"/>
              </w:placeholder>
              <w:temporary/>
              <w:showingPlcHdr/>
              <w15:appearance w15:val="hidden"/>
            </w:sdtPr>
            <w:sdtEndPr/>
            <w:sdtContent>
              <w:p w14:paraId="0C85F45F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3D1EBC0B" w14:textId="5A470DFE" w:rsidR="00273F03" w:rsidRDefault="00182B8B" w:rsidP="00D434EE">
            <w:hyperlink r:id="rId15" w:history="1">
              <w:r w:rsidR="00273F03" w:rsidRPr="00111247">
                <w:rPr>
                  <w:rStyle w:val="Hyperlink"/>
                </w:rPr>
                <w:t>mascahyo15@gmail.com</w:t>
              </w:r>
            </w:hyperlink>
            <w:r w:rsidR="00D434EE">
              <w:t xml:space="preserve"> </w:t>
            </w:r>
          </w:p>
          <w:p w14:paraId="5F20CAEF" w14:textId="77777777" w:rsidR="000605AC" w:rsidRDefault="000605AC" w:rsidP="004D3011"/>
          <w:p w14:paraId="081623F8" w14:textId="77777777" w:rsidR="000605AC" w:rsidRDefault="000605AC" w:rsidP="004D3011">
            <w:r>
              <w:t>GITHUB:</w:t>
            </w:r>
          </w:p>
          <w:p w14:paraId="32DEA459" w14:textId="3E8058A0" w:rsidR="000605AC" w:rsidRPr="00273F03" w:rsidRDefault="00182B8B" w:rsidP="004D3011">
            <w:pPr>
              <w:rPr>
                <w:rStyle w:val="Hyperlink"/>
                <w:color w:val="auto"/>
                <w:u w:val="none"/>
              </w:rPr>
            </w:pPr>
            <w:hyperlink r:id="rId16" w:history="1">
              <w:r w:rsidR="006635DA" w:rsidRPr="00A46583">
                <w:rPr>
                  <w:rStyle w:val="Hyperlink"/>
                </w:rPr>
                <w:t>https://github.com/ARIFCAHYO09</w:t>
              </w:r>
            </w:hyperlink>
          </w:p>
          <w:sdt>
            <w:sdtPr>
              <w:id w:val="-1444214663"/>
              <w:placeholder>
                <w:docPart w:val="695DFD72BD2B4A97AE3867DAD60080E0"/>
              </w:placeholder>
              <w:temporary/>
              <w:showingPlcHdr/>
              <w15:appearance w15:val="hidden"/>
            </w:sdtPr>
            <w:sdtEndPr/>
            <w:sdtContent>
              <w:p w14:paraId="2253B9FC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0112AF40" w14:textId="77777777" w:rsidR="004D3011" w:rsidRDefault="003D789A" w:rsidP="004D3011">
            <w:r>
              <w:t>COOKING</w:t>
            </w:r>
          </w:p>
          <w:p w14:paraId="44D9CE4A" w14:textId="77777777" w:rsidR="004D3011" w:rsidRDefault="003D789A" w:rsidP="004D3011">
            <w:r>
              <w:t>RESEARCH</w:t>
            </w:r>
          </w:p>
          <w:p w14:paraId="364522AD" w14:textId="36824C58" w:rsidR="00D43971" w:rsidRPr="008F6C8A" w:rsidRDefault="0081432A" w:rsidP="0053150E">
            <w:r>
              <w:t>YOUTUBE</w:t>
            </w:r>
            <w:r w:rsidR="00DB644E">
              <w:tab/>
            </w:r>
          </w:p>
        </w:tc>
        <w:tc>
          <w:tcPr>
            <w:tcW w:w="720" w:type="dxa"/>
          </w:tcPr>
          <w:p w14:paraId="155024D0" w14:textId="3BFA1464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595" w:type="dxa"/>
          </w:tcPr>
          <w:p w14:paraId="4048F1C1" w14:textId="248A6A5B" w:rsidR="00036450" w:rsidRPr="004D3011" w:rsidRDefault="00EA2C76" w:rsidP="004D3011">
            <w:pPr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D1EE053" wp14:editId="6957C818">
                      <wp:simplePos x="0" y="0"/>
                      <wp:positionH relativeFrom="column">
                        <wp:posOffset>-64399</wp:posOffset>
                      </wp:positionH>
                      <wp:positionV relativeFrom="paragraph">
                        <wp:posOffset>4475612</wp:posOffset>
                      </wp:positionV>
                      <wp:extent cx="4114800" cy="1587260"/>
                      <wp:effectExtent l="0" t="0" r="0" b="0"/>
                      <wp:wrapNone/>
                      <wp:docPr id="24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14800" cy="15872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5C8834" w14:textId="4A75B1CF" w:rsidR="00EA2C76" w:rsidRPr="00850751" w:rsidRDefault="00850751" w:rsidP="00EA2C76">
                                  <w:pPr>
                                    <w:pStyle w:val="Heading2"/>
                                    <w:rPr>
                                      <w:rFonts w:asciiTheme="minorHAnsi" w:eastAsiaTheme="minorEastAsia" w:hAnsiTheme="minorHAnsi" w:cstheme="minorBidi"/>
                                      <w:b w:val="0"/>
                                      <w:bCs w:val="0"/>
                                      <w:caps w:val="0"/>
                                      <w:color w:val="00B0F0"/>
                                      <w:sz w:val="18"/>
                                      <w:szCs w:val="22"/>
                                    </w:rPr>
                                  </w:pPr>
                                  <w:r w:rsidRPr="00850751">
                                    <w:rPr>
                                      <w:color w:val="00B0F0"/>
                                    </w:rPr>
                                    <w:t>recent project</w:t>
                                  </w:r>
                                </w:p>
                                <w:p w14:paraId="50BBBA38" w14:textId="43CAF24F" w:rsidR="00EA2C76" w:rsidRDefault="00C04169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SEKOLA.ID</w:t>
                                  </w:r>
                                </w:p>
                                <w:p w14:paraId="56DDCDCE" w14:textId="07487838" w:rsidR="005157D6" w:rsidRDefault="00F071E5" w:rsidP="005157D6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Android Application for </w:t>
                                  </w:r>
                                  <w:r w:rsidR="00D50A2C">
                                    <w:rPr>
                                      <w:color w:val="000000" w:themeColor="text1"/>
                                    </w:rPr>
                                    <w:t>Monitor</w:t>
                                  </w:r>
                                  <w:r w:rsidR="00221E5A">
                                    <w:rPr>
                                      <w:color w:val="000000" w:themeColor="text1"/>
                                    </w:rPr>
                                    <w:t>i</w:t>
                                  </w:r>
                                  <w:r w:rsidR="00D50A2C">
                                    <w:rPr>
                                      <w:color w:val="000000" w:themeColor="text1"/>
                                    </w:rPr>
                                    <w:t>ng student activity</w:t>
                                  </w:r>
                                  <w:r w:rsidR="007E5A79">
                                    <w:rPr>
                                      <w:color w:val="000000" w:themeColor="text1"/>
                                    </w:rPr>
                                    <w:t>. I b</w:t>
                                  </w:r>
                                  <w:r w:rsidR="00E33C5B">
                                    <w:rPr>
                                      <w:color w:val="000000" w:themeColor="text1"/>
                                    </w:rPr>
                                    <w:t xml:space="preserve">uild REST API and web admin </w:t>
                                  </w:r>
                                  <w:r w:rsidR="001464A1">
                                    <w:rPr>
                                      <w:color w:val="000000" w:themeColor="text1"/>
                                    </w:rPr>
                                    <w:t xml:space="preserve">using LUMEN </w:t>
                                  </w:r>
                                  <w:r w:rsidR="007A0617">
                                    <w:rPr>
                                      <w:color w:val="000000" w:themeColor="text1"/>
                                    </w:rPr>
                                    <w:t>with PSR</w:t>
                                  </w:r>
                                  <w:proofErr w:type="gramStart"/>
                                  <w:r w:rsidR="007A0617">
                                    <w:rPr>
                                      <w:color w:val="000000" w:themeColor="text1"/>
                                    </w:rPr>
                                    <w:t>12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 xml:space="preserve"> </w:t>
                                  </w:r>
                                  <w:r w:rsidR="00760A8A">
                                    <w:rPr>
                                      <w:color w:val="000000" w:themeColor="text1"/>
                                    </w:rPr>
                                    <w:t>.</w:t>
                                  </w:r>
                                  <w:proofErr w:type="gramEnd"/>
                                </w:p>
                                <w:p w14:paraId="75B20A89" w14:textId="4A4B166A" w:rsidR="00D10F94" w:rsidRDefault="00D10F94" w:rsidP="005157D6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  <w:p w14:paraId="3DA7C909" w14:textId="2C48D431" w:rsidR="00D10F94" w:rsidRPr="003B53A3" w:rsidRDefault="00D10F94" w:rsidP="005157D6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3B53A3"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Kartuvirtual.com</w:t>
                                  </w:r>
                                </w:p>
                                <w:p w14:paraId="622D451C" w14:textId="0238B7D7" w:rsidR="00AC2F2C" w:rsidRPr="003B53A3" w:rsidRDefault="002331F6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Android Application for eas</w:t>
                                  </w:r>
                                  <w:r w:rsidR="00DF28CD">
                                    <w:rPr>
                                      <w:color w:val="000000" w:themeColor="text1"/>
                                    </w:rPr>
                                    <w:t>ier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 xml:space="preserve"> payment</w:t>
                                  </w:r>
                                  <w:r w:rsidR="00DF28CD">
                                    <w:rPr>
                                      <w:color w:val="000000" w:themeColor="text1"/>
                                    </w:rPr>
                                    <w:t xml:space="preserve"> than paper money</w:t>
                                  </w:r>
                                  <w:r w:rsidR="00372CFF">
                                    <w:rPr>
                                      <w:color w:val="000000" w:themeColor="text1"/>
                                    </w:rPr>
                                    <w:t>. I build web view for android and connecting it to REST API (LARAVEL)</w:t>
                                  </w:r>
                                  <w:r w:rsidR="00760A8A">
                                    <w:rPr>
                                      <w:color w:val="000000" w:themeColor="text1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1EE053" id="Text Box 24" o:spid="_x0000_s1029" type="#_x0000_t202" style="position:absolute;margin-left:-5.05pt;margin-top:352.4pt;width:324pt;height:1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" fillcolor="white [3212]" stroked="f" strokeweight=".5pt">
                      <v:textbox>
                        <w:txbxContent>
                          <w:p w14:paraId="365C8834" w14:textId="4A75B1CF" w:rsidR="00EA2C76" w:rsidRPr="00850751" w:rsidRDefault="00850751" w:rsidP="00EA2C76">
                            <w:pPr>
                              <w:pStyle w:val="Heading2"/>
                              <w:rPr>
                                <w:rFonts w:asciiTheme="minorHAnsi" w:eastAsiaTheme="minorEastAsia" w:hAnsiTheme="minorHAnsi" w:cstheme="minorBidi"/>
                                <w:b w:val="0"/>
                                <w:bCs w:val="0"/>
                                <w:caps w:val="0"/>
                                <w:color w:val="00B0F0"/>
                                <w:sz w:val="18"/>
                                <w:szCs w:val="22"/>
                              </w:rPr>
                            </w:pPr>
                            <w:r w:rsidRPr="00850751">
                              <w:rPr>
                                <w:color w:val="00B0F0"/>
                              </w:rPr>
                              <w:t>recent project</w:t>
                            </w:r>
                          </w:p>
                          <w:p w14:paraId="50BBBA38" w14:textId="43CAF24F" w:rsidR="00EA2C76" w:rsidRDefault="00C04169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SEKOLA.ID</w:t>
                            </w:r>
                          </w:p>
                          <w:p w14:paraId="56DDCDCE" w14:textId="07487838" w:rsidR="005157D6" w:rsidRDefault="00F071E5" w:rsidP="005157D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Android Application for </w:t>
                            </w:r>
                            <w:r w:rsidR="00D50A2C">
                              <w:rPr>
                                <w:color w:val="000000" w:themeColor="text1"/>
                              </w:rPr>
                              <w:t>Monitor</w:t>
                            </w:r>
                            <w:r w:rsidR="00221E5A">
                              <w:rPr>
                                <w:color w:val="000000" w:themeColor="text1"/>
                              </w:rPr>
                              <w:t>i</w:t>
                            </w:r>
                            <w:r w:rsidR="00D50A2C">
                              <w:rPr>
                                <w:color w:val="000000" w:themeColor="text1"/>
                              </w:rPr>
                              <w:t>ng student activity</w:t>
                            </w:r>
                            <w:r w:rsidR="007E5A79">
                              <w:rPr>
                                <w:color w:val="000000" w:themeColor="text1"/>
                              </w:rPr>
                              <w:t>. I b</w:t>
                            </w:r>
                            <w:r w:rsidR="00E33C5B">
                              <w:rPr>
                                <w:color w:val="000000" w:themeColor="text1"/>
                              </w:rPr>
                              <w:t xml:space="preserve">uild REST API and web admin </w:t>
                            </w:r>
                            <w:r w:rsidR="001464A1">
                              <w:rPr>
                                <w:color w:val="000000" w:themeColor="text1"/>
                              </w:rPr>
                              <w:t xml:space="preserve">using LUMEN </w:t>
                            </w:r>
                            <w:r w:rsidR="007A0617">
                              <w:rPr>
                                <w:color w:val="000000" w:themeColor="text1"/>
                              </w:rPr>
                              <w:t>with PSR</w:t>
                            </w:r>
                            <w:proofErr w:type="gramStart"/>
                            <w:r w:rsidR="007A0617">
                              <w:rPr>
                                <w:color w:val="000000" w:themeColor="text1"/>
                              </w:rPr>
                              <w:t>12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760A8A">
                              <w:rPr>
                                <w:color w:val="000000" w:themeColor="text1"/>
                              </w:rPr>
                              <w:t>.</w:t>
                            </w:r>
                            <w:proofErr w:type="gramEnd"/>
                          </w:p>
                          <w:p w14:paraId="75B20A89" w14:textId="4A4B166A" w:rsidR="00D10F94" w:rsidRDefault="00D10F94" w:rsidP="005157D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3DA7C909" w14:textId="2C48D431" w:rsidR="00D10F94" w:rsidRPr="003B53A3" w:rsidRDefault="00D10F94" w:rsidP="005157D6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3B53A3">
                              <w:rPr>
                                <w:b/>
                                <w:bCs/>
                                <w:color w:val="000000" w:themeColor="text1"/>
                              </w:rPr>
                              <w:t>Kartuvirtual.com</w:t>
                            </w:r>
                          </w:p>
                          <w:p w14:paraId="622D451C" w14:textId="0238B7D7" w:rsidR="00AC2F2C" w:rsidRPr="003B53A3" w:rsidRDefault="002331F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Android Application for eas</w:t>
                            </w:r>
                            <w:r w:rsidR="00DF28CD">
                              <w:rPr>
                                <w:color w:val="000000" w:themeColor="text1"/>
                              </w:rPr>
                              <w:t>ier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payment</w:t>
                            </w:r>
                            <w:r w:rsidR="00DF28CD">
                              <w:rPr>
                                <w:color w:val="000000" w:themeColor="text1"/>
                              </w:rPr>
                              <w:t xml:space="preserve"> than paper money</w:t>
                            </w:r>
                            <w:r w:rsidR="00372CFF">
                              <w:rPr>
                                <w:color w:val="000000" w:themeColor="text1"/>
                              </w:rPr>
                              <w:t>. I build web view for android and connecting it to REST API (LARAVEL)</w:t>
                            </w:r>
                            <w:r w:rsidR="00760A8A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273F03" w14:paraId="465EAE4A" w14:textId="77777777" w:rsidTr="00CD6CB8">
        <w:tc>
          <w:tcPr>
            <w:tcW w:w="3600" w:type="dxa"/>
          </w:tcPr>
          <w:p w14:paraId="502FBC68" w14:textId="4383A355" w:rsidR="00273F03" w:rsidRDefault="0053150E" w:rsidP="00036450">
            <w:pPr>
              <w:pStyle w:val="Heading3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14F6BCC" wp14:editId="67043A27">
                      <wp:simplePos x="0" y="0"/>
                      <wp:positionH relativeFrom="column">
                        <wp:posOffset>-73026</wp:posOffset>
                      </wp:positionH>
                      <wp:positionV relativeFrom="paragraph">
                        <wp:posOffset>130175</wp:posOffset>
                      </wp:positionV>
                      <wp:extent cx="2346385" cy="1285336"/>
                      <wp:effectExtent l="0" t="0" r="0" b="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6385" cy="128533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F01FB6" w14:textId="5EBC88B9" w:rsidR="0053150E" w:rsidRDefault="00DF2630" w:rsidP="00DF263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noProof/>
                                      <w:color w:val="548AB7" w:themeColor="accent1" w:themeShade="BF"/>
                                      <w:sz w:val="22"/>
                                    </w:rPr>
                                    <w:drawing>
                                      <wp:inline distT="0" distB="0" distL="0" distR="0" wp14:anchorId="028922D0" wp14:editId="4EA48091">
                                        <wp:extent cx="858741" cy="1113215"/>
                                        <wp:effectExtent l="0" t="0" r="0" b="0"/>
                                        <wp:docPr id="28" name="Picture 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66926" cy="112382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4F6BCC" id="Rectangle 27" o:spid="_x0000_s1030" style="position:absolute;margin-left:-5.75pt;margin-top:10.25pt;width:184.75pt;height:10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" filled="f" stroked="f" strokeweight="1pt">
                      <v:textbox>
                        <w:txbxContent>
                          <w:p w14:paraId="41F01FB6" w14:textId="5EBC88B9" w:rsidR="0053150E" w:rsidRDefault="00DF2630" w:rsidP="00DF2630">
                            <w:pPr>
                              <w:jc w:val="center"/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noProof/>
                                <w:color w:val="548AB7" w:themeColor="accent1" w:themeShade="BF"/>
                                <w:sz w:val="22"/>
                              </w:rPr>
                              <w:drawing>
                                <wp:inline distT="0" distB="0" distL="0" distR="0" wp14:anchorId="028922D0" wp14:editId="4EA48091">
                                  <wp:extent cx="858741" cy="1113215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6926" cy="11238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720" w:type="dxa"/>
          </w:tcPr>
          <w:p w14:paraId="525BB301" w14:textId="77777777" w:rsidR="00273F03" w:rsidRDefault="00273F03" w:rsidP="000C45FF">
            <w:pPr>
              <w:tabs>
                <w:tab w:val="left" w:pos="990"/>
              </w:tabs>
            </w:pPr>
          </w:p>
        </w:tc>
        <w:tc>
          <w:tcPr>
            <w:tcW w:w="6595" w:type="dxa"/>
          </w:tcPr>
          <w:p w14:paraId="22EF034F" w14:textId="4D217E70" w:rsidR="00273F03" w:rsidRDefault="00273F03" w:rsidP="00036450">
            <w:pPr>
              <w:pStyle w:val="Heading2"/>
            </w:pPr>
          </w:p>
        </w:tc>
      </w:tr>
    </w:tbl>
    <w:p w14:paraId="39511663" w14:textId="246B195C" w:rsidR="0043117B" w:rsidRDefault="00182B8B" w:rsidP="000C45FF">
      <w:pPr>
        <w:tabs>
          <w:tab w:val="left" w:pos="990"/>
        </w:tabs>
      </w:pPr>
      <w:bookmarkStart w:id="0" w:name="_GoBack"/>
      <w:bookmarkEnd w:id="0"/>
    </w:p>
    <w:sectPr w:rsidR="0043117B" w:rsidSect="000C45FF">
      <w:headerReference w:type="default" r:id="rId1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D01D5A" w14:textId="77777777" w:rsidR="007D0EB5" w:rsidRDefault="007D0EB5" w:rsidP="000C45FF">
      <w:r>
        <w:separator/>
      </w:r>
    </w:p>
  </w:endnote>
  <w:endnote w:type="continuationSeparator" w:id="0">
    <w:p w14:paraId="4CA4B5B8" w14:textId="77777777" w:rsidR="007D0EB5" w:rsidRDefault="007D0EB5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1C7BE9" w14:textId="77777777" w:rsidR="007D0EB5" w:rsidRDefault="007D0EB5" w:rsidP="000C45FF">
      <w:r>
        <w:separator/>
      </w:r>
    </w:p>
  </w:footnote>
  <w:footnote w:type="continuationSeparator" w:id="0">
    <w:p w14:paraId="466C2ECF" w14:textId="77777777" w:rsidR="007D0EB5" w:rsidRDefault="007D0EB5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EF2E3E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9E1E691" wp14:editId="38722841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A36"/>
    <w:rsid w:val="00036450"/>
    <w:rsid w:val="000605AC"/>
    <w:rsid w:val="00094499"/>
    <w:rsid w:val="000B43BE"/>
    <w:rsid w:val="000C45FF"/>
    <w:rsid w:val="000D0FB5"/>
    <w:rsid w:val="000E3FD1"/>
    <w:rsid w:val="00101064"/>
    <w:rsid w:val="00112054"/>
    <w:rsid w:val="00134C56"/>
    <w:rsid w:val="001464A1"/>
    <w:rsid w:val="001525E1"/>
    <w:rsid w:val="00176F46"/>
    <w:rsid w:val="00180329"/>
    <w:rsid w:val="0019001F"/>
    <w:rsid w:val="001A74A5"/>
    <w:rsid w:val="001B2ABD"/>
    <w:rsid w:val="001E0391"/>
    <w:rsid w:val="001E1759"/>
    <w:rsid w:val="001F1ECC"/>
    <w:rsid w:val="001F22E6"/>
    <w:rsid w:val="00221E5A"/>
    <w:rsid w:val="002331F6"/>
    <w:rsid w:val="002400EB"/>
    <w:rsid w:val="00256CF7"/>
    <w:rsid w:val="00273F03"/>
    <w:rsid w:val="00281FD5"/>
    <w:rsid w:val="00284AE7"/>
    <w:rsid w:val="0028795C"/>
    <w:rsid w:val="002F4BA5"/>
    <w:rsid w:val="00302660"/>
    <w:rsid w:val="0030436D"/>
    <w:rsid w:val="0030481B"/>
    <w:rsid w:val="003156FC"/>
    <w:rsid w:val="003254B5"/>
    <w:rsid w:val="00340FB7"/>
    <w:rsid w:val="00346F7B"/>
    <w:rsid w:val="0037121F"/>
    <w:rsid w:val="00372CFF"/>
    <w:rsid w:val="003A6B7D"/>
    <w:rsid w:val="003B06CA"/>
    <w:rsid w:val="003B53A3"/>
    <w:rsid w:val="003D789A"/>
    <w:rsid w:val="004071FC"/>
    <w:rsid w:val="00411A7D"/>
    <w:rsid w:val="0044546B"/>
    <w:rsid w:val="00445947"/>
    <w:rsid w:val="004813B3"/>
    <w:rsid w:val="004929BA"/>
    <w:rsid w:val="00496591"/>
    <w:rsid w:val="004B5C21"/>
    <w:rsid w:val="004C63E4"/>
    <w:rsid w:val="004D3011"/>
    <w:rsid w:val="005157D6"/>
    <w:rsid w:val="00521B9E"/>
    <w:rsid w:val="005262AC"/>
    <w:rsid w:val="0053150E"/>
    <w:rsid w:val="00531FB6"/>
    <w:rsid w:val="005519D6"/>
    <w:rsid w:val="005536F6"/>
    <w:rsid w:val="005717AE"/>
    <w:rsid w:val="005E39D5"/>
    <w:rsid w:val="00600670"/>
    <w:rsid w:val="006120A3"/>
    <w:rsid w:val="0062123A"/>
    <w:rsid w:val="00626115"/>
    <w:rsid w:val="0062621B"/>
    <w:rsid w:val="00646E75"/>
    <w:rsid w:val="006635DA"/>
    <w:rsid w:val="006771D0"/>
    <w:rsid w:val="006B636F"/>
    <w:rsid w:val="006F1851"/>
    <w:rsid w:val="00715FCB"/>
    <w:rsid w:val="00723575"/>
    <w:rsid w:val="00743101"/>
    <w:rsid w:val="007601E9"/>
    <w:rsid w:val="007602CA"/>
    <w:rsid w:val="00760A8A"/>
    <w:rsid w:val="007775E1"/>
    <w:rsid w:val="007867A0"/>
    <w:rsid w:val="007876D9"/>
    <w:rsid w:val="007927F5"/>
    <w:rsid w:val="007A0617"/>
    <w:rsid w:val="007B4B0A"/>
    <w:rsid w:val="007D0EB5"/>
    <w:rsid w:val="007E5A79"/>
    <w:rsid w:val="007F38DC"/>
    <w:rsid w:val="007F5016"/>
    <w:rsid w:val="00802CA0"/>
    <w:rsid w:val="0081432A"/>
    <w:rsid w:val="00850751"/>
    <w:rsid w:val="00871144"/>
    <w:rsid w:val="008F6C8A"/>
    <w:rsid w:val="009260CD"/>
    <w:rsid w:val="00952C25"/>
    <w:rsid w:val="00A2118D"/>
    <w:rsid w:val="00A2144E"/>
    <w:rsid w:val="00A33C5D"/>
    <w:rsid w:val="00A80F9A"/>
    <w:rsid w:val="00A849E2"/>
    <w:rsid w:val="00AA7FA8"/>
    <w:rsid w:val="00AC2F2C"/>
    <w:rsid w:val="00AD76E2"/>
    <w:rsid w:val="00AE2273"/>
    <w:rsid w:val="00AF3FFD"/>
    <w:rsid w:val="00B20152"/>
    <w:rsid w:val="00B359E4"/>
    <w:rsid w:val="00B56C8A"/>
    <w:rsid w:val="00B57D98"/>
    <w:rsid w:val="00B70850"/>
    <w:rsid w:val="00BA4E3D"/>
    <w:rsid w:val="00BB292F"/>
    <w:rsid w:val="00BE6C6D"/>
    <w:rsid w:val="00C039CB"/>
    <w:rsid w:val="00C04169"/>
    <w:rsid w:val="00C066B6"/>
    <w:rsid w:val="00C37BA1"/>
    <w:rsid w:val="00C4674C"/>
    <w:rsid w:val="00C506CF"/>
    <w:rsid w:val="00C5754A"/>
    <w:rsid w:val="00C6429B"/>
    <w:rsid w:val="00C72BED"/>
    <w:rsid w:val="00C86DBC"/>
    <w:rsid w:val="00C9578B"/>
    <w:rsid w:val="00CA303E"/>
    <w:rsid w:val="00CB0055"/>
    <w:rsid w:val="00CD6CB8"/>
    <w:rsid w:val="00D10F94"/>
    <w:rsid w:val="00D2522B"/>
    <w:rsid w:val="00D422DE"/>
    <w:rsid w:val="00D434EE"/>
    <w:rsid w:val="00D43971"/>
    <w:rsid w:val="00D50A2C"/>
    <w:rsid w:val="00D5459D"/>
    <w:rsid w:val="00D74EE2"/>
    <w:rsid w:val="00DA1F4D"/>
    <w:rsid w:val="00DB644E"/>
    <w:rsid w:val="00DD172A"/>
    <w:rsid w:val="00DE0CBE"/>
    <w:rsid w:val="00DF2630"/>
    <w:rsid w:val="00DF28CD"/>
    <w:rsid w:val="00DF298C"/>
    <w:rsid w:val="00DF4056"/>
    <w:rsid w:val="00E248E9"/>
    <w:rsid w:val="00E25A26"/>
    <w:rsid w:val="00E27B39"/>
    <w:rsid w:val="00E33C5B"/>
    <w:rsid w:val="00E4381A"/>
    <w:rsid w:val="00E55D74"/>
    <w:rsid w:val="00E70A36"/>
    <w:rsid w:val="00E7146E"/>
    <w:rsid w:val="00E75FBC"/>
    <w:rsid w:val="00EA2C76"/>
    <w:rsid w:val="00EA4BD8"/>
    <w:rsid w:val="00EB6D0E"/>
    <w:rsid w:val="00ED0992"/>
    <w:rsid w:val="00EE48F6"/>
    <w:rsid w:val="00F071E5"/>
    <w:rsid w:val="00F3251D"/>
    <w:rsid w:val="00F4493F"/>
    <w:rsid w:val="00F60274"/>
    <w:rsid w:val="00F77FB9"/>
    <w:rsid w:val="00FB068F"/>
    <w:rsid w:val="00FD533C"/>
    <w:rsid w:val="00FF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0FDE5381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hart" Target="charts/chart2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ARIFCAHYO09" TargetMode="Externa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1.xml"/><Relationship Id="rId5" Type="http://schemas.openxmlformats.org/officeDocument/2006/relationships/settings" Target="settings.xml"/><Relationship Id="rId15" Type="http://schemas.openxmlformats.org/officeDocument/2006/relationships/hyperlink" Target="mailto:mascahyo15@gmail.com" TargetMode="External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arifcahyo09.github.io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Packages\Microsoft.Office.Desktop_8wekyb3d8bbwe\LocalCache\Roaming\Microsoft\Templates\Blue%20grey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3951594041801946"/>
          <c:y val="0"/>
          <c:w val="0.75986012368064337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id-ID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Sheet1!$A$2:$A$10</c:f>
              <c:strCache>
                <c:ptCount val="9"/>
                <c:pt idx="0">
                  <c:v>LUA</c:v>
                </c:pt>
                <c:pt idx="1">
                  <c:v>ANDROID</c:v>
                </c:pt>
                <c:pt idx="2">
                  <c:v>NODE JS</c:v>
                </c:pt>
                <c:pt idx="3">
                  <c:v>LARAVEL</c:v>
                </c:pt>
                <c:pt idx="4">
                  <c:v>PHP</c:v>
                </c:pt>
                <c:pt idx="5">
                  <c:v>WEB DESIGN</c:v>
                </c:pt>
                <c:pt idx="6">
                  <c:v>C/C++/C#</c:v>
                </c:pt>
                <c:pt idx="7">
                  <c:v>LINUX</c:v>
                </c:pt>
                <c:pt idx="8">
                  <c:v>LUA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0.4</c:v>
                </c:pt>
                <c:pt idx="1">
                  <c:v>0.4</c:v>
                </c:pt>
                <c:pt idx="2">
                  <c:v>0.65</c:v>
                </c:pt>
                <c:pt idx="3">
                  <c:v>0.9</c:v>
                </c:pt>
                <c:pt idx="4">
                  <c:v>0.95</c:v>
                </c:pt>
                <c:pt idx="5">
                  <c:v>0.7</c:v>
                </c:pt>
                <c:pt idx="6">
                  <c:v>0.65</c:v>
                </c:pt>
                <c:pt idx="7">
                  <c:v>0.7</c:v>
                </c:pt>
                <c:pt idx="8">
                  <c:v>0.4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D1E-466A-9272-B454063CB4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id-ID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3951594041801946"/>
          <c:y val="0"/>
          <c:w val="0.75986012368064337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id-ID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ENGLISH</c:v>
                </c:pt>
                <c:pt idx="1">
                  <c:v>JAVANESE</c:v>
                </c:pt>
                <c:pt idx="2">
                  <c:v>INDONESIA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0.7</c:v>
                </c:pt>
                <c:pt idx="1">
                  <c:v>0.8</c:v>
                </c:pt>
                <c:pt idx="2">
                  <c:v>0.85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70-4FBC-9B22-1F238752FD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id-ID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C18626F808F416DA023401BCF0B45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105A55-61EE-4093-B552-F85C542F4953}"/>
      </w:docPartPr>
      <w:docPartBody>
        <w:p w:rsidR="0066511C" w:rsidRDefault="007D6004">
          <w:pPr>
            <w:pStyle w:val="8C18626F808F416DA023401BCF0B45E5"/>
          </w:pPr>
          <w:r w:rsidRPr="00D5459D">
            <w:t>Profile</w:t>
          </w:r>
        </w:p>
      </w:docPartBody>
    </w:docPart>
    <w:docPart>
      <w:docPartPr>
        <w:name w:val="ECA78EC708D0436FBD97F36E15AF47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26D394-F7F9-4ECF-BBFA-4DF7AFD01701}"/>
      </w:docPartPr>
      <w:docPartBody>
        <w:p w:rsidR="0066511C" w:rsidRDefault="007D6004">
          <w:pPr>
            <w:pStyle w:val="ECA78EC708D0436FBD97F36E15AF4775"/>
          </w:pPr>
          <w:r w:rsidRPr="00CB0055">
            <w:t>Contact</w:t>
          </w:r>
        </w:p>
      </w:docPartBody>
    </w:docPart>
    <w:docPart>
      <w:docPartPr>
        <w:name w:val="8B7C859565C444E38A01F4AE1666C6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C11E05-7735-4E39-A7B9-0434FE07E246}"/>
      </w:docPartPr>
      <w:docPartBody>
        <w:p w:rsidR="0066511C" w:rsidRDefault="007D6004">
          <w:pPr>
            <w:pStyle w:val="8B7C859565C444E38A01F4AE1666C6A0"/>
          </w:pPr>
          <w:r w:rsidRPr="004D3011">
            <w:t>PHONE:</w:t>
          </w:r>
        </w:p>
      </w:docPartBody>
    </w:docPart>
    <w:docPart>
      <w:docPartPr>
        <w:name w:val="97EC9D57816D45709DC31E7B945125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996F3A-F706-41AF-A50F-8F150519D0CB}"/>
      </w:docPartPr>
      <w:docPartBody>
        <w:p w:rsidR="0066511C" w:rsidRDefault="007D6004">
          <w:pPr>
            <w:pStyle w:val="97EC9D57816D45709DC31E7B9451257B"/>
          </w:pPr>
          <w:r w:rsidRPr="004D3011">
            <w:t>WEBSITE:</w:t>
          </w:r>
        </w:p>
      </w:docPartBody>
    </w:docPart>
    <w:docPart>
      <w:docPartPr>
        <w:name w:val="68DCD43DA9DD45B0B221DEDA602C91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A5AD87-D26B-4A81-9426-5CF9F53AD44D}"/>
      </w:docPartPr>
      <w:docPartBody>
        <w:p w:rsidR="0066511C" w:rsidRDefault="007D6004">
          <w:pPr>
            <w:pStyle w:val="68DCD43DA9DD45B0B221DEDA602C91D1"/>
          </w:pPr>
          <w:r w:rsidRPr="004D3011">
            <w:t>EMAIL:</w:t>
          </w:r>
        </w:p>
      </w:docPartBody>
    </w:docPart>
    <w:docPart>
      <w:docPartPr>
        <w:name w:val="695DFD72BD2B4A97AE3867DAD60080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41311F-120D-438B-A69F-B2CD86BEEA22}"/>
      </w:docPartPr>
      <w:docPartBody>
        <w:p w:rsidR="0066511C" w:rsidRDefault="007D6004">
          <w:pPr>
            <w:pStyle w:val="695DFD72BD2B4A97AE3867DAD60080E0"/>
          </w:pPr>
          <w:r w:rsidRPr="00CB0055">
            <w:t>Hobbies</w:t>
          </w:r>
        </w:p>
      </w:docPartBody>
    </w:docPart>
    <w:docPart>
      <w:docPartPr>
        <w:name w:val="5580C80CBC824F26BB9481E10AA6A5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B443F6-08FF-4836-B6C1-39D8137A4179}"/>
      </w:docPartPr>
      <w:docPartBody>
        <w:p w:rsidR="0066511C" w:rsidRDefault="00630704" w:rsidP="00630704">
          <w:pPr>
            <w:pStyle w:val="5580C80CBC824F26BB9481E10AA6A5B4"/>
          </w:pPr>
          <w:r w:rsidRPr="00036450">
            <w:t>EDUCATION</w:t>
          </w:r>
        </w:p>
      </w:docPartBody>
    </w:docPart>
    <w:docPart>
      <w:docPartPr>
        <w:name w:val="3A4B30EF48B6443AAE1B0CEF7BA263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CF9D0C-EFEE-4B0D-A005-5A845990117B}"/>
      </w:docPartPr>
      <w:docPartBody>
        <w:p w:rsidR="0066511C" w:rsidRDefault="00630704" w:rsidP="00630704">
          <w:pPr>
            <w:pStyle w:val="3A4B30EF48B6443AAE1B0CEF7BA263FE"/>
          </w:pPr>
          <w:r w:rsidRPr="00036450">
            <w:t>WORK EXPERIENCE</w:t>
          </w:r>
        </w:p>
      </w:docPartBody>
    </w:docPart>
    <w:docPart>
      <w:docPartPr>
        <w:name w:val="9275548D082E4C6BBF1D37CCD2E9B6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5E349A-58CB-48D4-A808-605039D061C7}"/>
      </w:docPartPr>
      <w:docPartBody>
        <w:p w:rsidR="0066511C" w:rsidRDefault="00630704" w:rsidP="00630704">
          <w:pPr>
            <w:pStyle w:val="9275548D082E4C6BBF1D37CCD2E9B616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704"/>
    <w:rsid w:val="00630704"/>
    <w:rsid w:val="0066511C"/>
    <w:rsid w:val="007D6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630704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FD8537E5EFC40E9BF3949960149388E">
    <w:name w:val="EFD8537E5EFC40E9BF3949960149388E"/>
  </w:style>
  <w:style w:type="paragraph" w:customStyle="1" w:styleId="2FFF224A7E324D25A1FFCBBA7031FCF5">
    <w:name w:val="2FFF224A7E324D25A1FFCBBA7031FCF5"/>
  </w:style>
  <w:style w:type="paragraph" w:customStyle="1" w:styleId="8C18626F808F416DA023401BCF0B45E5">
    <w:name w:val="8C18626F808F416DA023401BCF0B45E5"/>
  </w:style>
  <w:style w:type="paragraph" w:customStyle="1" w:styleId="A95BB617653C4063A6BB35B988682FD7">
    <w:name w:val="A95BB617653C4063A6BB35B988682FD7"/>
  </w:style>
  <w:style w:type="paragraph" w:customStyle="1" w:styleId="ECA78EC708D0436FBD97F36E15AF4775">
    <w:name w:val="ECA78EC708D0436FBD97F36E15AF4775"/>
  </w:style>
  <w:style w:type="paragraph" w:customStyle="1" w:styleId="8B7C859565C444E38A01F4AE1666C6A0">
    <w:name w:val="8B7C859565C444E38A01F4AE1666C6A0"/>
  </w:style>
  <w:style w:type="paragraph" w:customStyle="1" w:styleId="1A2048700FFE40AAA41363DD1765B93B">
    <w:name w:val="1A2048700FFE40AAA41363DD1765B93B"/>
  </w:style>
  <w:style w:type="paragraph" w:customStyle="1" w:styleId="97EC9D57816D45709DC31E7B9451257B">
    <w:name w:val="97EC9D57816D45709DC31E7B9451257B"/>
  </w:style>
  <w:style w:type="paragraph" w:customStyle="1" w:styleId="87CBDD3948BB46F985F2408FA034BD4D">
    <w:name w:val="87CBDD3948BB46F985F2408FA034BD4D"/>
  </w:style>
  <w:style w:type="paragraph" w:customStyle="1" w:styleId="68DCD43DA9DD45B0B221DEDA602C91D1">
    <w:name w:val="68DCD43DA9DD45B0B221DEDA602C91D1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8D410C510ADB4A05AB406712B8BF7EF8">
    <w:name w:val="8D410C510ADB4A05AB406712B8BF7EF8"/>
  </w:style>
  <w:style w:type="paragraph" w:customStyle="1" w:styleId="695DFD72BD2B4A97AE3867DAD60080E0">
    <w:name w:val="695DFD72BD2B4A97AE3867DAD60080E0"/>
  </w:style>
  <w:style w:type="paragraph" w:customStyle="1" w:styleId="481BBB3AA81A4F88BA2FDC08E7A38428">
    <w:name w:val="481BBB3AA81A4F88BA2FDC08E7A38428"/>
  </w:style>
  <w:style w:type="paragraph" w:customStyle="1" w:styleId="43BCFB11BD814C6DAADEECA6D6B9E167">
    <w:name w:val="43BCFB11BD814C6DAADEECA6D6B9E167"/>
  </w:style>
  <w:style w:type="paragraph" w:customStyle="1" w:styleId="DDA0050B30E041B39CB0C6501418AF11">
    <w:name w:val="DDA0050B30E041B39CB0C6501418AF11"/>
  </w:style>
  <w:style w:type="paragraph" w:customStyle="1" w:styleId="8D318586F93A4A019870EE32CD7740A3">
    <w:name w:val="8D318586F93A4A019870EE32CD7740A3"/>
  </w:style>
  <w:style w:type="paragraph" w:customStyle="1" w:styleId="26D9FDF42647414DBB5CC555576EB31D">
    <w:name w:val="26D9FDF42647414DBB5CC555576EB31D"/>
  </w:style>
  <w:style w:type="paragraph" w:customStyle="1" w:styleId="5A12BDDE902544DDA3B701919CD5C155">
    <w:name w:val="5A12BDDE902544DDA3B701919CD5C155"/>
  </w:style>
  <w:style w:type="paragraph" w:customStyle="1" w:styleId="D069DCEBF8C74D089FEAD8730489BBB7">
    <w:name w:val="D069DCEBF8C74D089FEAD8730489BBB7"/>
  </w:style>
  <w:style w:type="paragraph" w:customStyle="1" w:styleId="05D90D4CC3E948688BA55E15EA7E3967">
    <w:name w:val="05D90D4CC3E948688BA55E15EA7E3967"/>
  </w:style>
  <w:style w:type="paragraph" w:customStyle="1" w:styleId="F90C18D58FB547D59575B18A4DEA45F7">
    <w:name w:val="F90C18D58FB547D59575B18A4DEA45F7"/>
  </w:style>
  <w:style w:type="paragraph" w:customStyle="1" w:styleId="8CCA7B024EAA45C5B0870851DE74DE68">
    <w:name w:val="8CCA7B024EAA45C5B0870851DE74DE68"/>
  </w:style>
  <w:style w:type="paragraph" w:customStyle="1" w:styleId="F8F3E7C26C7940778D6F2BA83E1DE6E7">
    <w:name w:val="F8F3E7C26C7940778D6F2BA83E1DE6E7"/>
  </w:style>
  <w:style w:type="paragraph" w:customStyle="1" w:styleId="F328B78AF44347B297769D338852211E">
    <w:name w:val="F328B78AF44347B297769D338852211E"/>
  </w:style>
  <w:style w:type="paragraph" w:customStyle="1" w:styleId="83A1D6707AB94C1C9BB23E7DC1DCA4BD">
    <w:name w:val="83A1D6707AB94C1C9BB23E7DC1DCA4BD"/>
  </w:style>
  <w:style w:type="paragraph" w:customStyle="1" w:styleId="2E4E888F528B49FD8729190C7D688BD7">
    <w:name w:val="2E4E888F528B49FD8729190C7D688BD7"/>
  </w:style>
  <w:style w:type="paragraph" w:customStyle="1" w:styleId="F5B7E2F4D0764DDC802C09AD60ED0A44">
    <w:name w:val="F5B7E2F4D0764DDC802C09AD60ED0A44"/>
  </w:style>
  <w:style w:type="paragraph" w:customStyle="1" w:styleId="D84F28FF6DFD4A6B951300D39F01F0EA">
    <w:name w:val="D84F28FF6DFD4A6B951300D39F01F0EA"/>
  </w:style>
  <w:style w:type="paragraph" w:customStyle="1" w:styleId="FD41A74556854F2B90F6CB35644BBEF1">
    <w:name w:val="FD41A74556854F2B90F6CB35644BBEF1"/>
  </w:style>
  <w:style w:type="paragraph" w:customStyle="1" w:styleId="92D5DACF6A98425F893AA2102911C817">
    <w:name w:val="92D5DACF6A98425F893AA2102911C817"/>
  </w:style>
  <w:style w:type="paragraph" w:customStyle="1" w:styleId="F6E9A04417BE463F854AC465A14A9818">
    <w:name w:val="F6E9A04417BE463F854AC465A14A9818"/>
  </w:style>
  <w:style w:type="paragraph" w:customStyle="1" w:styleId="EB13636F16934A97B36A45140E88E279">
    <w:name w:val="EB13636F16934A97B36A45140E88E279"/>
  </w:style>
  <w:style w:type="paragraph" w:customStyle="1" w:styleId="0DB6125FCF2A4CA98089B481FABBE6FC">
    <w:name w:val="0DB6125FCF2A4CA98089B481FABBE6FC"/>
  </w:style>
  <w:style w:type="paragraph" w:customStyle="1" w:styleId="8C66993E8CDF4322826F63C996C66FA8">
    <w:name w:val="8C66993E8CDF4322826F63C996C66FA8"/>
  </w:style>
  <w:style w:type="paragraph" w:customStyle="1" w:styleId="FD10A8BE38AC4D24AED9786ECC966C06">
    <w:name w:val="FD10A8BE38AC4D24AED9786ECC966C06"/>
  </w:style>
  <w:style w:type="paragraph" w:customStyle="1" w:styleId="8C0AD4C0759946CC9B1EE8ACA3B03210">
    <w:name w:val="8C0AD4C0759946CC9B1EE8ACA3B03210"/>
  </w:style>
  <w:style w:type="paragraph" w:customStyle="1" w:styleId="FCA6BBB2F72D4D0E93454E146F37775C">
    <w:name w:val="FCA6BBB2F72D4D0E93454E146F37775C"/>
  </w:style>
  <w:style w:type="paragraph" w:customStyle="1" w:styleId="0ADC3B76082D45849ACF7BF64D407152">
    <w:name w:val="0ADC3B76082D45849ACF7BF64D407152"/>
  </w:style>
  <w:style w:type="paragraph" w:customStyle="1" w:styleId="501AC8971DF048F39CE8F1CEC88B50CC">
    <w:name w:val="501AC8971DF048F39CE8F1CEC88B50CC"/>
  </w:style>
  <w:style w:type="paragraph" w:customStyle="1" w:styleId="02EBF5A82F774116B0D8358FB20D8A08">
    <w:name w:val="02EBF5A82F774116B0D8358FB20D8A08"/>
  </w:style>
  <w:style w:type="character" w:customStyle="1" w:styleId="Heading2Char">
    <w:name w:val="Heading 2 Char"/>
    <w:basedOn w:val="DefaultParagraphFont"/>
    <w:link w:val="Heading2"/>
    <w:uiPriority w:val="9"/>
    <w:rsid w:val="00630704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9FD7BD0DE7094E45AF5E4AAC972A2B6F">
    <w:name w:val="9FD7BD0DE7094E45AF5E4AAC972A2B6F"/>
  </w:style>
  <w:style w:type="paragraph" w:customStyle="1" w:styleId="1B26D21001734C2F9C5C31247FE1D486">
    <w:name w:val="1B26D21001734C2F9C5C31247FE1D486"/>
    <w:rsid w:val="00630704"/>
  </w:style>
  <w:style w:type="paragraph" w:customStyle="1" w:styleId="A977931556C349D8B18140EA3FAC618B">
    <w:name w:val="A977931556C349D8B18140EA3FAC618B"/>
    <w:rsid w:val="00630704"/>
  </w:style>
  <w:style w:type="paragraph" w:customStyle="1" w:styleId="BBE21CEEDC6D410588AFB5954CB06A91">
    <w:name w:val="BBE21CEEDC6D410588AFB5954CB06A91"/>
    <w:rsid w:val="00630704"/>
  </w:style>
  <w:style w:type="paragraph" w:customStyle="1" w:styleId="25109AE7B791452DA9974BBA2FFF1CD4">
    <w:name w:val="25109AE7B791452DA9974BBA2FFF1CD4"/>
    <w:rsid w:val="00630704"/>
  </w:style>
  <w:style w:type="paragraph" w:customStyle="1" w:styleId="B03FEB86A2744C919569FF0D0F5BB127">
    <w:name w:val="B03FEB86A2744C919569FF0D0F5BB127"/>
    <w:rsid w:val="00630704"/>
  </w:style>
  <w:style w:type="paragraph" w:customStyle="1" w:styleId="C0500AF11F014347859BCBDB787EF330">
    <w:name w:val="C0500AF11F014347859BCBDB787EF330"/>
    <w:rsid w:val="00630704"/>
  </w:style>
  <w:style w:type="paragraph" w:customStyle="1" w:styleId="8B991754113B47B2A6C079FE89BA9679">
    <w:name w:val="8B991754113B47B2A6C079FE89BA9679"/>
    <w:rsid w:val="00630704"/>
  </w:style>
  <w:style w:type="paragraph" w:customStyle="1" w:styleId="04DE3CF11F5D4F6C8482E14BFC323330">
    <w:name w:val="04DE3CF11F5D4F6C8482E14BFC323330"/>
    <w:rsid w:val="00630704"/>
  </w:style>
  <w:style w:type="paragraph" w:customStyle="1" w:styleId="5580C80CBC824F26BB9481E10AA6A5B4">
    <w:name w:val="5580C80CBC824F26BB9481E10AA6A5B4"/>
    <w:rsid w:val="00630704"/>
  </w:style>
  <w:style w:type="paragraph" w:customStyle="1" w:styleId="3A4B30EF48B6443AAE1B0CEF7BA263FE">
    <w:name w:val="3A4B30EF48B6443AAE1B0CEF7BA263FE"/>
    <w:rsid w:val="00630704"/>
  </w:style>
  <w:style w:type="paragraph" w:customStyle="1" w:styleId="9275548D082E4C6BBF1D37CCD2E9B616">
    <w:name w:val="9275548D082E4C6BBF1D37CCD2E9B616"/>
    <w:rsid w:val="00630704"/>
  </w:style>
  <w:style w:type="paragraph" w:customStyle="1" w:styleId="37ACDD34273449A8B4874140B620EBB6">
    <w:name w:val="37ACDD34273449A8B4874140B620EBB6"/>
    <w:rsid w:val="00630704"/>
  </w:style>
  <w:style w:type="paragraph" w:customStyle="1" w:styleId="DE6A0C87129D4BE4B1B6F54C54544CEB">
    <w:name w:val="DE6A0C87129D4BE4B1B6F54C54544CEB"/>
    <w:rsid w:val="00630704"/>
  </w:style>
  <w:style w:type="paragraph" w:customStyle="1" w:styleId="BF3A0BFF35CB459D9A9545666A8A9879">
    <w:name w:val="BF3A0BFF35CB459D9A9545666A8A9879"/>
    <w:rsid w:val="00630704"/>
  </w:style>
  <w:style w:type="paragraph" w:customStyle="1" w:styleId="8C279758920C42F4BDFB305A513F37DC">
    <w:name w:val="8C279758920C42F4BDFB305A513F37DC"/>
    <w:rsid w:val="006307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30801CAAFF594EBE59BBA47B73C987" ma:contentTypeVersion="2" ma:contentTypeDescription="Create a new document." ma:contentTypeScope="" ma:versionID="4032a5037ba8a0760790ae7b091dd4b8">
  <xsd:schema xmlns:xsd="http://www.w3.org/2001/XMLSchema" xmlns:xs="http://www.w3.org/2001/XMLSchema" xmlns:p="http://schemas.microsoft.com/office/2006/metadata/properties" xmlns:ns3="c5ce94aa-3cd3-45f4-b4d4-a44d3549b520" targetNamespace="http://schemas.microsoft.com/office/2006/metadata/properties" ma:root="true" ma:fieldsID="87f9f2b95a7242af8d2682f64b404300" ns3:_="">
    <xsd:import namespace="c5ce94aa-3cd3-45f4-b4d4-a44d3549b5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ce94aa-3cd3-45f4-b4d4-a44d3549b5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http://www.w3.org/XML/1998/namespace"/>
    <ds:schemaRef ds:uri="http://purl.org/dc/elements/1.1/"/>
    <ds:schemaRef ds:uri="http://schemas.microsoft.com/office/2006/documentManagement/types"/>
    <ds:schemaRef ds:uri="c5ce94aa-3cd3-45f4-b4d4-a44d3549b520"/>
    <ds:schemaRef ds:uri="http://schemas.microsoft.com/office/2006/metadata/propertie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DF3331F-8A0D-4359-82F0-85794855FB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ce94aa-3cd3-45f4-b4d4-a44d3549b5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2020-02-24T06:30:00Z</dcterms:created>
  <dcterms:modified xsi:type="dcterms:W3CDTF">2020-02-24T06:30:00Z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0x0101005130801CAAFF594EBE59BBA47B73C987</vt:lpwstr>
  </property>
</Properties>
</file>